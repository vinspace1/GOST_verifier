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1089" w:rsidRPr="000A3B0B" w:rsidRDefault="000A3B0B" w:rsidP="003920ED">
      <w:pPr>
        <w:pStyle w:val="ab"/>
        <w:spacing w:after="600"/>
        <w:rPr>
          <w:caps w:val="0"/>
        </w:rPr>
      </w:pPr>
      <w:r>
        <w:rPr>
          <w:caps w:val="0"/>
        </w:rPr>
        <w:t>&lt;</w:t>
      </w:r>
      <w:r>
        <w:rPr>
          <w:caps w:val="0"/>
          <w:lang w:val="ru-RU"/>
        </w:rPr>
        <w:t>Наименование организации</w:t>
      </w:r>
      <w:r>
        <w:rPr>
          <w:caps w:val="0"/>
        </w:rPr>
        <w:t>&gt;</w:t>
      </w:r>
    </w:p>
    <w:tbl>
      <w:tblPr>
        <w:tblW w:w="10433" w:type="dxa"/>
        <w:tblLayout w:type="fixed"/>
        <w:tblLook w:val="01E0" w:firstRow="1" w:lastRow="1" w:firstColumn="1" w:lastColumn="1" w:noHBand="0" w:noVBand="0"/>
      </w:tblPr>
      <w:tblGrid>
        <w:gridCol w:w="4933"/>
        <w:gridCol w:w="567"/>
        <w:gridCol w:w="4933"/>
      </w:tblGrid>
      <w:tr w:rsidR="00EA619C" w:rsidTr="00E602B9">
        <w:tc>
          <w:tcPr>
            <w:tcW w:w="4933" w:type="dxa"/>
            <w:shd w:val="clear" w:color="auto" w:fill="auto"/>
          </w:tcPr>
          <w:p w:rsidR="00EA619C" w:rsidRPr="00E602B9" w:rsidRDefault="00EA619C" w:rsidP="00EA619C">
            <w:pPr>
              <w:pStyle w:val="af2"/>
              <w:rPr>
                <w:b/>
              </w:rPr>
            </w:pPr>
            <w:r w:rsidRPr="00E602B9">
              <w:rPr>
                <w:b/>
              </w:rPr>
              <w:t>СОГЛАСОВАНО</w:t>
            </w:r>
          </w:p>
          <w:p w:rsidR="00EA619C" w:rsidRPr="00EF4007" w:rsidRDefault="00EA619C" w:rsidP="00EA619C">
            <w:pPr>
              <w:pStyle w:val="af2"/>
            </w:pPr>
            <w:r w:rsidRPr="00EF4007">
              <w:t xml:space="preserve">&lt;Должность, наименование </w:t>
            </w:r>
            <w:r>
              <w:t>головного СЦ</w:t>
            </w:r>
            <w:r w:rsidRPr="00EF4007">
              <w:t>&gt;</w:t>
            </w:r>
          </w:p>
          <w:p w:rsidR="00EA619C" w:rsidRDefault="00EA619C" w:rsidP="00EA619C">
            <w:pPr>
              <w:pStyle w:val="af2"/>
            </w:pPr>
          </w:p>
          <w:p w:rsidR="00DB247C" w:rsidRPr="00EF4007" w:rsidRDefault="00DB247C" w:rsidP="00EA619C">
            <w:pPr>
              <w:pStyle w:val="af2"/>
            </w:pPr>
          </w:p>
          <w:p w:rsidR="00EA619C" w:rsidRPr="00EF4007" w:rsidRDefault="00EA619C" w:rsidP="00EA619C">
            <w:pPr>
              <w:pStyle w:val="af2"/>
            </w:pPr>
            <w:r w:rsidRPr="00EF4007">
              <w:t>______________________&lt;И.О.Фамилия&gt;</w:t>
            </w:r>
          </w:p>
          <w:p w:rsidR="00EA619C" w:rsidRPr="00EF4007" w:rsidRDefault="00EA619C" w:rsidP="00EA619C">
            <w:pPr>
              <w:pStyle w:val="af2"/>
            </w:pPr>
          </w:p>
          <w:p w:rsidR="00EA619C" w:rsidRDefault="00EA619C" w:rsidP="00E602B9">
            <w:pPr>
              <w:pStyle w:val="BodyText"/>
              <w:ind w:firstLine="0"/>
            </w:pPr>
            <w:r w:rsidRPr="00EF4007">
              <w:t>«____»______________________201___г.</w:t>
            </w:r>
          </w:p>
        </w:tc>
        <w:tc>
          <w:tcPr>
            <w:tcW w:w="567" w:type="dxa"/>
            <w:shd w:val="clear" w:color="auto" w:fill="auto"/>
          </w:tcPr>
          <w:p w:rsidR="00EA619C" w:rsidRDefault="00EA619C" w:rsidP="00E602B9">
            <w:pPr>
              <w:pStyle w:val="BodyText"/>
              <w:ind w:firstLine="0"/>
            </w:pPr>
          </w:p>
        </w:tc>
        <w:tc>
          <w:tcPr>
            <w:tcW w:w="4933" w:type="dxa"/>
            <w:shd w:val="clear" w:color="auto" w:fill="auto"/>
          </w:tcPr>
          <w:p w:rsidR="00EA619C" w:rsidRPr="00EF4007" w:rsidRDefault="00EA619C" w:rsidP="00EA619C">
            <w:pPr>
              <w:pStyle w:val="af2"/>
              <w:rPr>
                <w:rStyle w:val="af5"/>
              </w:rPr>
            </w:pPr>
            <w:r w:rsidRPr="00EF4007">
              <w:rPr>
                <w:rStyle w:val="af5"/>
              </w:rPr>
              <w:t>УТВЕРЖДАЮ</w:t>
            </w:r>
          </w:p>
          <w:p w:rsidR="00EA619C" w:rsidRPr="00E602B9" w:rsidRDefault="000A3B0B" w:rsidP="00EA619C">
            <w:pPr>
              <w:pStyle w:val="af2"/>
              <w:rPr>
                <w:lang w:val="en-US"/>
              </w:rPr>
            </w:pPr>
            <w:r w:rsidRPr="00E602B9">
              <w:rPr>
                <w:lang w:val="en-US"/>
              </w:rPr>
              <w:t>&lt;</w:t>
            </w:r>
            <w:r>
              <w:t>Должность</w:t>
            </w:r>
            <w:r w:rsidRPr="00E602B9">
              <w:rPr>
                <w:lang w:val="en-US"/>
              </w:rPr>
              <w:t>&gt;</w:t>
            </w:r>
          </w:p>
          <w:p w:rsidR="00EA619C" w:rsidRPr="00EF4007" w:rsidRDefault="00EA619C" w:rsidP="00EA619C">
            <w:pPr>
              <w:pStyle w:val="af2"/>
            </w:pPr>
          </w:p>
          <w:p w:rsidR="000A3B0B" w:rsidRPr="00EF4007" w:rsidRDefault="00EA619C" w:rsidP="000A3B0B">
            <w:pPr>
              <w:pStyle w:val="af2"/>
            </w:pPr>
            <w:r w:rsidRPr="00EF4007">
              <w:t>________</w:t>
            </w:r>
            <w:r w:rsidR="00B26D4A">
              <w:t>_</w:t>
            </w:r>
            <w:r w:rsidRPr="00EF4007">
              <w:t>___</w:t>
            </w:r>
            <w:r w:rsidR="00B26D4A">
              <w:t>__</w:t>
            </w:r>
            <w:r w:rsidRPr="00EF4007">
              <w:t>________</w:t>
            </w:r>
            <w:r w:rsidR="000A3B0B" w:rsidRPr="00EF4007">
              <w:t>&lt;И.О.Фамилия&gt;</w:t>
            </w:r>
          </w:p>
          <w:p w:rsidR="00EA619C" w:rsidRPr="00EF4007" w:rsidRDefault="00EA619C" w:rsidP="00EA619C">
            <w:pPr>
              <w:pStyle w:val="af2"/>
            </w:pPr>
          </w:p>
          <w:p w:rsidR="00EA619C" w:rsidRPr="00EF4007" w:rsidRDefault="00EA619C" w:rsidP="00EA619C">
            <w:pPr>
              <w:pStyle w:val="af2"/>
            </w:pPr>
          </w:p>
          <w:p w:rsidR="00EA619C" w:rsidRDefault="00EA619C" w:rsidP="00E602B9">
            <w:pPr>
              <w:pStyle w:val="BodyText"/>
              <w:ind w:firstLine="0"/>
            </w:pPr>
            <w:r w:rsidRPr="00EF4007">
              <w:t>«____»</w:t>
            </w:r>
            <w:r>
              <w:t>___</w:t>
            </w:r>
            <w:r w:rsidRPr="00EF4007">
              <w:t>____________________201__г.</w:t>
            </w:r>
          </w:p>
        </w:tc>
      </w:tr>
      <w:tr w:rsidR="00EA619C" w:rsidTr="00E602B9">
        <w:tc>
          <w:tcPr>
            <w:tcW w:w="4933" w:type="dxa"/>
            <w:shd w:val="clear" w:color="auto" w:fill="auto"/>
          </w:tcPr>
          <w:p w:rsidR="00EA619C" w:rsidRDefault="00EA619C" w:rsidP="00EA619C">
            <w:pPr>
              <w:pStyle w:val="a7"/>
            </w:pPr>
          </w:p>
        </w:tc>
        <w:tc>
          <w:tcPr>
            <w:tcW w:w="567" w:type="dxa"/>
            <w:shd w:val="clear" w:color="auto" w:fill="auto"/>
          </w:tcPr>
          <w:p w:rsidR="00EA619C" w:rsidRDefault="00EA619C" w:rsidP="00EA619C">
            <w:pPr>
              <w:pStyle w:val="a7"/>
            </w:pPr>
          </w:p>
        </w:tc>
        <w:tc>
          <w:tcPr>
            <w:tcW w:w="4933" w:type="dxa"/>
            <w:shd w:val="clear" w:color="auto" w:fill="auto"/>
          </w:tcPr>
          <w:p w:rsidR="00EA619C" w:rsidRDefault="00EA619C" w:rsidP="00EA619C">
            <w:pPr>
              <w:pStyle w:val="a7"/>
            </w:pPr>
          </w:p>
        </w:tc>
      </w:tr>
      <w:tr w:rsidR="00EA619C" w:rsidTr="00E602B9">
        <w:tc>
          <w:tcPr>
            <w:tcW w:w="4933" w:type="dxa"/>
            <w:shd w:val="clear" w:color="auto" w:fill="auto"/>
          </w:tcPr>
          <w:p w:rsidR="00EA619C" w:rsidRPr="00E602B9" w:rsidRDefault="00EA619C" w:rsidP="00EA619C">
            <w:pPr>
              <w:pStyle w:val="af2"/>
              <w:rPr>
                <w:b/>
              </w:rPr>
            </w:pPr>
            <w:r w:rsidRPr="00E602B9">
              <w:rPr>
                <w:b/>
              </w:rPr>
              <w:t>СОГЛАСОВАНО</w:t>
            </w:r>
          </w:p>
          <w:p w:rsidR="00EA619C" w:rsidRPr="00EF4007" w:rsidRDefault="00EA619C" w:rsidP="00EA619C">
            <w:pPr>
              <w:pStyle w:val="af2"/>
            </w:pPr>
            <w:r w:rsidRPr="00EF4007">
              <w:t xml:space="preserve">&lt;Должность, наименование </w:t>
            </w:r>
            <w:r>
              <w:t>привлеченного СЦ</w:t>
            </w:r>
            <w:r w:rsidRPr="00EF4007">
              <w:t>&gt;</w:t>
            </w:r>
          </w:p>
          <w:p w:rsidR="00EA619C" w:rsidRPr="00EF4007" w:rsidRDefault="00EA619C" w:rsidP="00EA619C">
            <w:pPr>
              <w:pStyle w:val="af2"/>
            </w:pPr>
          </w:p>
          <w:p w:rsidR="00EA619C" w:rsidRPr="00EF4007" w:rsidRDefault="00EA619C" w:rsidP="00EA619C">
            <w:pPr>
              <w:pStyle w:val="af2"/>
            </w:pPr>
            <w:r w:rsidRPr="00EF4007">
              <w:t>______________________&lt;И.О.Фамилия&gt;</w:t>
            </w:r>
          </w:p>
          <w:p w:rsidR="00EA619C" w:rsidRPr="00EF4007" w:rsidRDefault="00EA619C" w:rsidP="00EA619C">
            <w:pPr>
              <w:pStyle w:val="af2"/>
            </w:pPr>
          </w:p>
          <w:p w:rsidR="00EA619C" w:rsidRDefault="00EA619C" w:rsidP="00E602B9">
            <w:pPr>
              <w:pStyle w:val="BodyText"/>
              <w:ind w:firstLine="0"/>
            </w:pPr>
            <w:r w:rsidRPr="00EF4007">
              <w:t>«____»______________________201___г.</w:t>
            </w:r>
          </w:p>
        </w:tc>
        <w:tc>
          <w:tcPr>
            <w:tcW w:w="567" w:type="dxa"/>
            <w:shd w:val="clear" w:color="auto" w:fill="auto"/>
          </w:tcPr>
          <w:p w:rsidR="00EA619C" w:rsidRDefault="00EA619C" w:rsidP="00E602B9">
            <w:pPr>
              <w:pStyle w:val="BodyText"/>
              <w:ind w:firstLine="0"/>
            </w:pPr>
          </w:p>
        </w:tc>
        <w:tc>
          <w:tcPr>
            <w:tcW w:w="4933" w:type="dxa"/>
            <w:shd w:val="clear" w:color="auto" w:fill="auto"/>
          </w:tcPr>
          <w:p w:rsidR="00EA619C" w:rsidRDefault="00EA619C" w:rsidP="00E602B9">
            <w:pPr>
              <w:pStyle w:val="BodyText"/>
              <w:ind w:firstLine="0"/>
            </w:pPr>
          </w:p>
        </w:tc>
      </w:tr>
      <w:tr w:rsidR="00EA619C" w:rsidTr="00E602B9">
        <w:tc>
          <w:tcPr>
            <w:tcW w:w="4933" w:type="dxa"/>
            <w:shd w:val="clear" w:color="auto" w:fill="auto"/>
          </w:tcPr>
          <w:p w:rsidR="00EA619C" w:rsidRDefault="00EA619C" w:rsidP="00EA619C">
            <w:pPr>
              <w:pStyle w:val="a7"/>
            </w:pPr>
          </w:p>
        </w:tc>
        <w:tc>
          <w:tcPr>
            <w:tcW w:w="567" w:type="dxa"/>
            <w:shd w:val="clear" w:color="auto" w:fill="auto"/>
          </w:tcPr>
          <w:p w:rsidR="00EA619C" w:rsidRDefault="00EA619C" w:rsidP="00EA619C">
            <w:pPr>
              <w:pStyle w:val="a7"/>
            </w:pPr>
          </w:p>
        </w:tc>
        <w:tc>
          <w:tcPr>
            <w:tcW w:w="4933" w:type="dxa"/>
            <w:shd w:val="clear" w:color="auto" w:fill="auto"/>
          </w:tcPr>
          <w:p w:rsidR="00EA619C" w:rsidRDefault="00EA619C" w:rsidP="00EA619C">
            <w:pPr>
              <w:pStyle w:val="a7"/>
            </w:pPr>
          </w:p>
        </w:tc>
      </w:tr>
      <w:tr w:rsidR="00EA619C" w:rsidTr="00E602B9">
        <w:tc>
          <w:tcPr>
            <w:tcW w:w="4933" w:type="dxa"/>
            <w:shd w:val="clear" w:color="auto" w:fill="auto"/>
          </w:tcPr>
          <w:p w:rsidR="00EA619C" w:rsidRDefault="00EA619C" w:rsidP="00E602B9">
            <w:pPr>
              <w:pStyle w:val="BodyText"/>
              <w:ind w:firstLine="0"/>
            </w:pPr>
          </w:p>
        </w:tc>
        <w:tc>
          <w:tcPr>
            <w:tcW w:w="567" w:type="dxa"/>
            <w:shd w:val="clear" w:color="auto" w:fill="auto"/>
          </w:tcPr>
          <w:p w:rsidR="00EA619C" w:rsidRDefault="00EA619C" w:rsidP="00E602B9">
            <w:pPr>
              <w:pStyle w:val="BodyText"/>
              <w:ind w:firstLine="0"/>
            </w:pPr>
          </w:p>
        </w:tc>
        <w:tc>
          <w:tcPr>
            <w:tcW w:w="4933" w:type="dxa"/>
            <w:shd w:val="clear" w:color="auto" w:fill="auto"/>
          </w:tcPr>
          <w:p w:rsidR="00EA619C" w:rsidRDefault="00EA619C" w:rsidP="00E602B9">
            <w:pPr>
              <w:pStyle w:val="BodyText"/>
              <w:ind w:firstLine="0"/>
            </w:pPr>
          </w:p>
        </w:tc>
      </w:tr>
    </w:tbl>
    <w:p w:rsidR="001D6A17" w:rsidRDefault="001D6A17" w:rsidP="001D6A17">
      <w:pPr>
        <w:pStyle w:val="BodyText"/>
      </w:pPr>
    </w:p>
    <w:p w:rsidR="000A3B0B" w:rsidRDefault="000A3B0B" w:rsidP="001D6A17">
      <w:pPr>
        <w:pStyle w:val="BodyText"/>
      </w:pPr>
    </w:p>
    <w:p w:rsidR="000A3B0B" w:rsidRDefault="000A3B0B" w:rsidP="001D6A17">
      <w:pPr>
        <w:pStyle w:val="BodyText"/>
      </w:pPr>
    </w:p>
    <w:p w:rsidR="000A3B0B" w:rsidRDefault="000A3B0B" w:rsidP="001D6A17">
      <w:pPr>
        <w:pStyle w:val="BodyText"/>
      </w:pPr>
    </w:p>
    <w:p w:rsidR="001D6A17" w:rsidRDefault="00D2343F" w:rsidP="00EA619C">
      <w:pPr>
        <w:pStyle w:val="ab"/>
        <w:rPr>
          <w:caps w:val="0"/>
          <w:lang w:val="ru-RU"/>
        </w:rPr>
      </w:pPr>
      <w:r>
        <w:rPr>
          <w:caps w:val="0"/>
          <w:lang w:val="ru-RU"/>
        </w:rPr>
        <w:t xml:space="preserve">Самолет </w:t>
      </w:r>
      <w:r w:rsidR="00A922BC" w:rsidRPr="008D10CD">
        <w:rPr>
          <w:caps w:val="0"/>
          <w:lang w:val="ru-RU"/>
        </w:rPr>
        <w:t>&lt;</w:t>
      </w:r>
      <w:r w:rsidR="00A922BC">
        <w:rPr>
          <w:caps w:val="0"/>
          <w:lang w:val="ru-RU"/>
        </w:rPr>
        <w:t>укажите тип</w:t>
      </w:r>
      <w:r w:rsidR="00A922BC" w:rsidRPr="008D10CD">
        <w:rPr>
          <w:caps w:val="0"/>
          <w:lang w:val="ru-RU"/>
        </w:rPr>
        <w:t>&gt;</w:t>
      </w:r>
    </w:p>
    <w:p w:rsidR="008A7F96" w:rsidRDefault="008A7F96" w:rsidP="008A7F96">
      <w:pPr>
        <w:pStyle w:val="ab"/>
        <w:rPr>
          <w:caps w:val="0"/>
          <w:lang w:val="ru-RU"/>
        </w:rPr>
      </w:pPr>
      <w:r w:rsidRPr="008D10CD">
        <w:rPr>
          <w:caps w:val="0"/>
          <w:lang w:val="ru-RU"/>
        </w:rPr>
        <w:t>&lt;</w:t>
      </w:r>
      <w:r>
        <w:rPr>
          <w:caps w:val="0"/>
          <w:lang w:val="ru-RU"/>
        </w:rPr>
        <w:t>Наименование системы</w:t>
      </w:r>
      <w:r w:rsidR="008D10CD" w:rsidRPr="008D10CD">
        <w:rPr>
          <w:caps w:val="0"/>
          <w:lang w:val="ru-RU"/>
        </w:rPr>
        <w:t xml:space="preserve"> (</w:t>
      </w:r>
      <w:r w:rsidR="008D10CD">
        <w:rPr>
          <w:caps w:val="0"/>
          <w:lang w:val="ru-RU"/>
        </w:rPr>
        <w:t>когда применимо)</w:t>
      </w:r>
      <w:r w:rsidRPr="008D10CD">
        <w:rPr>
          <w:caps w:val="0"/>
          <w:lang w:val="ru-RU"/>
        </w:rPr>
        <w:t>&gt;</w:t>
      </w:r>
    </w:p>
    <w:p w:rsidR="0018378D" w:rsidRDefault="00FC05C4" w:rsidP="00AE4332">
      <w:pPr>
        <w:pStyle w:val="ab"/>
        <w:spacing w:after="120"/>
        <w:rPr>
          <w:spacing w:val="40"/>
          <w:lang w:val="ru-RU"/>
        </w:rPr>
      </w:pPr>
      <w:r>
        <w:rPr>
          <w:spacing w:val="40"/>
          <w:lang w:val="ru-RU"/>
        </w:rPr>
        <w:t xml:space="preserve">СВОДНЫЙ </w:t>
      </w:r>
      <w:r w:rsidR="00022629" w:rsidRPr="00022629">
        <w:rPr>
          <w:spacing w:val="40"/>
          <w:lang w:val="ru-RU"/>
        </w:rPr>
        <w:t>отчет</w:t>
      </w:r>
    </w:p>
    <w:p w:rsidR="00FC05C4" w:rsidRDefault="009F20E8" w:rsidP="009F20E8">
      <w:pPr>
        <w:pStyle w:val="ab"/>
        <w:spacing w:after="0"/>
        <w:rPr>
          <w:caps w:val="0"/>
          <w:lang w:val="ru-RU"/>
        </w:rPr>
      </w:pPr>
      <w:r w:rsidRPr="0018378D">
        <w:rPr>
          <w:caps w:val="0"/>
          <w:lang w:val="ru-RU"/>
        </w:rPr>
        <w:t xml:space="preserve">по </w:t>
      </w:r>
      <w:r w:rsidR="00FC05C4" w:rsidRPr="00FC05C4">
        <w:rPr>
          <w:caps w:val="0"/>
          <w:lang w:val="ru-RU"/>
        </w:rPr>
        <w:t>&lt;</w:t>
      </w:r>
      <w:r w:rsidR="00FC05C4">
        <w:rPr>
          <w:caps w:val="0"/>
          <w:lang w:val="ru-RU"/>
        </w:rPr>
        <w:t>наименование отчета</w:t>
      </w:r>
      <w:r w:rsidR="00FC05C4" w:rsidRPr="00FC05C4">
        <w:rPr>
          <w:caps w:val="0"/>
          <w:lang w:val="ru-RU"/>
        </w:rPr>
        <w:t>&gt;</w:t>
      </w:r>
    </w:p>
    <w:p w:rsidR="001D6A17" w:rsidRPr="00EA619C" w:rsidRDefault="001D6A17" w:rsidP="00AE4332">
      <w:pPr>
        <w:pStyle w:val="ab"/>
        <w:spacing w:before="240" w:after="0"/>
        <w:rPr>
          <w:caps w:val="0"/>
          <w:lang w:val="ru-RU"/>
        </w:rPr>
      </w:pPr>
      <w:r w:rsidRPr="00EA619C">
        <w:rPr>
          <w:caps w:val="0"/>
          <w:lang w:val="ru-RU"/>
        </w:rPr>
        <w:fldChar w:fldCharType="begin"/>
      </w:r>
      <w:r w:rsidRPr="00EA619C">
        <w:rPr>
          <w:caps w:val="0"/>
          <w:lang w:val="ru-RU"/>
        </w:rPr>
        <w:instrText xml:space="preserve"> DOCPROPERTY  "Обозначение документа"  \* MERGEFORMAT </w:instrText>
      </w:r>
      <w:r w:rsidRPr="00EA619C">
        <w:rPr>
          <w:caps w:val="0"/>
          <w:lang w:val="ru-RU"/>
        </w:rPr>
        <w:fldChar w:fldCharType="separate"/>
      </w:r>
      <w:r w:rsidR="000A3B0B">
        <w:rPr>
          <w:caps w:val="0"/>
          <w:lang w:val="ru-RU"/>
        </w:rPr>
        <w:t>&lt;Обозначение документа&gt;</w:t>
      </w:r>
      <w:r w:rsidRPr="00EA619C">
        <w:rPr>
          <w:caps w:val="0"/>
          <w:lang w:val="ru-RU"/>
        </w:rPr>
        <w:fldChar w:fldCharType="end"/>
      </w:r>
    </w:p>
    <w:p w:rsidR="00916E30" w:rsidRDefault="00916E30" w:rsidP="00916E30">
      <w:pPr>
        <w:pStyle w:val="BodyText"/>
      </w:pPr>
    </w:p>
    <w:p w:rsidR="000A3B0B" w:rsidRDefault="000A3B0B" w:rsidP="00916E30">
      <w:pPr>
        <w:pStyle w:val="BodyText"/>
      </w:pPr>
    </w:p>
    <w:p w:rsidR="000A3B0B" w:rsidRDefault="000A3B0B" w:rsidP="00916E30">
      <w:pPr>
        <w:pStyle w:val="BodyText"/>
      </w:pPr>
    </w:p>
    <w:p w:rsidR="000A3B0B" w:rsidRDefault="000A3B0B" w:rsidP="00916E30">
      <w:pPr>
        <w:pStyle w:val="BodyText"/>
      </w:pPr>
    </w:p>
    <w:p w:rsidR="00EA619C" w:rsidRPr="00916E30" w:rsidRDefault="00EA619C" w:rsidP="00916E30">
      <w:pPr>
        <w:pStyle w:val="BodyText"/>
      </w:pPr>
    </w:p>
    <w:p w:rsidR="00916E30" w:rsidRPr="00916E30" w:rsidRDefault="001D6A17" w:rsidP="001D6A17">
      <w:pPr>
        <w:pStyle w:val="BodyText"/>
        <w:ind w:firstLine="0"/>
        <w:jc w:val="center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606D89">
        <w:rPr>
          <w:noProof/>
        </w:rPr>
        <w:t>2025</w:t>
      </w:r>
      <w:r>
        <w:fldChar w:fldCharType="end"/>
      </w:r>
    </w:p>
    <w:p w:rsidR="007F108D" w:rsidRPr="00B915E8" w:rsidRDefault="007C2CDE" w:rsidP="007F108D">
      <w:pPr>
        <w:pStyle w:val="BodyText"/>
        <w:rPr>
          <w:rStyle w:val="af1"/>
          <w:b/>
        </w:rPr>
      </w:pPr>
      <w:r w:rsidRPr="00B915E8">
        <w:br w:type="page"/>
      </w:r>
      <w:r w:rsidR="007F108D" w:rsidRPr="00B915E8">
        <w:rPr>
          <w:rStyle w:val="af1"/>
          <w:b/>
        </w:rPr>
        <w:t xml:space="preserve">Сводный отчет оформляется на систему/характеристику ВС в целом по результатам всего комплекса </w:t>
      </w:r>
      <w:r w:rsidR="00B915E8">
        <w:rPr>
          <w:rStyle w:val="af1"/>
          <w:b/>
        </w:rPr>
        <w:t xml:space="preserve">проведенных </w:t>
      </w:r>
      <w:r w:rsidR="007F108D" w:rsidRPr="00B915E8">
        <w:rPr>
          <w:rStyle w:val="af1"/>
          <w:b/>
        </w:rPr>
        <w:t>сертификационных работ, направленных на подтверждение соответствия указанной системы (характеристики) всем, отнесенным к ней требованиям СБ.</w:t>
      </w:r>
    </w:p>
    <w:p w:rsidR="007F108D" w:rsidRDefault="007F108D" w:rsidP="00CE29ED">
      <w:pPr>
        <w:pStyle w:val="BodyText"/>
        <w:rPr>
          <w:rStyle w:val="af1"/>
        </w:rPr>
      </w:pPr>
    </w:p>
    <w:p w:rsidR="007F108D" w:rsidRPr="00DF6983" w:rsidRDefault="007F108D" w:rsidP="007F108D">
      <w:pPr>
        <w:pStyle w:val="BodyText"/>
        <w:rPr>
          <w:rStyle w:val="af1"/>
        </w:rPr>
      </w:pPr>
      <w:r w:rsidRPr="00DF6983">
        <w:rPr>
          <w:rStyle w:val="af1"/>
        </w:rPr>
        <w:t>Примечание: здесь и далее синий шрифт используется для описания пояснений, которые могут оказать помощь автору документа. После окончания работы над документом все надписи, сделанные таким шрифтом</w:t>
      </w:r>
      <w:r>
        <w:rPr>
          <w:rStyle w:val="af1"/>
        </w:rPr>
        <w:t>,</w:t>
      </w:r>
      <w:r w:rsidRPr="00DF6983">
        <w:rPr>
          <w:rStyle w:val="af1"/>
        </w:rPr>
        <w:t xml:space="preserve"> следует удалить.</w:t>
      </w:r>
    </w:p>
    <w:p w:rsidR="007F108D" w:rsidRDefault="007F108D" w:rsidP="007F108D">
      <w:pPr>
        <w:pStyle w:val="BodyText"/>
        <w:rPr>
          <w:rStyle w:val="af1"/>
        </w:rPr>
      </w:pPr>
    </w:p>
    <w:p w:rsidR="007F108D" w:rsidRPr="00DF6983" w:rsidRDefault="007F108D" w:rsidP="007F108D">
      <w:pPr>
        <w:pStyle w:val="BodyText"/>
        <w:rPr>
          <w:rStyle w:val="af1"/>
        </w:rPr>
      </w:pPr>
      <w:r w:rsidRPr="00DF6983">
        <w:rPr>
          <w:rStyle w:val="af1"/>
        </w:rPr>
        <w:t>Для настройки параметров документа необходимо выполнить следующие действия:</w:t>
      </w:r>
    </w:p>
    <w:p w:rsidR="007F108D" w:rsidRDefault="007F108D" w:rsidP="007F108D">
      <w:pPr>
        <w:pStyle w:val="ListNumber"/>
        <w:rPr>
          <w:rStyle w:val="af1"/>
        </w:rPr>
      </w:pPr>
      <w:r>
        <w:rPr>
          <w:rStyle w:val="af1"/>
        </w:rPr>
        <w:t xml:space="preserve">в </w:t>
      </w:r>
      <w:r>
        <w:rPr>
          <w:rStyle w:val="af1"/>
          <w:lang w:val="en-US"/>
        </w:rPr>
        <w:t>MS Word 2003</w:t>
      </w:r>
      <w:r>
        <w:rPr>
          <w:rStyle w:val="af1"/>
        </w:rPr>
        <w:t>:</w:t>
      </w:r>
    </w:p>
    <w:p w:rsidR="007F108D" w:rsidRPr="00DF6983" w:rsidRDefault="007F108D" w:rsidP="007F108D">
      <w:pPr>
        <w:pStyle w:val="ListNumber2"/>
        <w:numPr>
          <w:ilvl w:val="0"/>
          <w:numId w:val="13"/>
        </w:numPr>
        <w:rPr>
          <w:rStyle w:val="af1"/>
        </w:rPr>
      </w:pPr>
      <w:r w:rsidRPr="00DF6983">
        <w:rPr>
          <w:rStyle w:val="af1"/>
        </w:rPr>
        <w:t>Открыть пункт меню Файл</w:t>
      </w:r>
      <w:r w:rsidRPr="00DF6983">
        <w:rPr>
          <w:rStyle w:val="af1"/>
        </w:rPr>
        <w:sym w:font="Symbol" w:char="F0AE"/>
      </w:r>
      <w:r w:rsidRPr="00DF6983">
        <w:rPr>
          <w:rStyle w:val="af1"/>
        </w:rPr>
        <w:t>Свойства</w:t>
      </w:r>
    </w:p>
    <w:p w:rsidR="007F108D" w:rsidRPr="00DF6983" w:rsidRDefault="007F108D" w:rsidP="007F108D">
      <w:pPr>
        <w:pStyle w:val="ListNumber2"/>
        <w:numPr>
          <w:ilvl w:val="0"/>
          <w:numId w:val="13"/>
        </w:numPr>
        <w:rPr>
          <w:rStyle w:val="af1"/>
        </w:rPr>
      </w:pPr>
      <w:r w:rsidRPr="00DF6983">
        <w:rPr>
          <w:rStyle w:val="af1"/>
        </w:rPr>
        <w:t xml:space="preserve">Открыть закладку </w:t>
      </w:r>
      <w:r>
        <w:rPr>
          <w:rStyle w:val="af1"/>
        </w:rPr>
        <w:t>Прочие. В</w:t>
      </w:r>
      <w:r w:rsidRPr="00DF6983">
        <w:rPr>
          <w:rStyle w:val="af1"/>
        </w:rPr>
        <w:t xml:space="preserve"> списке </w:t>
      </w:r>
      <w:r>
        <w:rPr>
          <w:rStyle w:val="af1"/>
        </w:rPr>
        <w:t>«</w:t>
      </w:r>
      <w:r w:rsidRPr="00DF6983">
        <w:rPr>
          <w:rStyle w:val="af1"/>
        </w:rPr>
        <w:t>Свойства</w:t>
      </w:r>
      <w:r>
        <w:rPr>
          <w:rStyle w:val="af1"/>
        </w:rPr>
        <w:t>»</w:t>
      </w:r>
      <w:r w:rsidRPr="00DF6983">
        <w:rPr>
          <w:rStyle w:val="af1"/>
        </w:rPr>
        <w:t xml:space="preserve"> выбрать строку </w:t>
      </w:r>
      <w:r>
        <w:rPr>
          <w:rStyle w:val="af1"/>
        </w:rPr>
        <w:t>«Обозначение документа»</w:t>
      </w:r>
      <w:r w:rsidRPr="00DF6983">
        <w:rPr>
          <w:rStyle w:val="af1"/>
        </w:rPr>
        <w:t xml:space="preserve">, в поле «Значение» указать </w:t>
      </w:r>
      <w:r>
        <w:rPr>
          <w:rStyle w:val="af1"/>
        </w:rPr>
        <w:t>номер акта СЗИ</w:t>
      </w:r>
      <w:r w:rsidRPr="00DF6983">
        <w:rPr>
          <w:rStyle w:val="af1"/>
        </w:rPr>
        <w:t xml:space="preserve"> и нажать кнопку «Изменить»</w:t>
      </w:r>
    </w:p>
    <w:p w:rsidR="007F108D" w:rsidRPr="00DF6983" w:rsidRDefault="007F108D" w:rsidP="007F108D">
      <w:pPr>
        <w:pStyle w:val="ListNumber2"/>
        <w:numPr>
          <w:ilvl w:val="0"/>
          <w:numId w:val="13"/>
        </w:numPr>
        <w:rPr>
          <w:rStyle w:val="af1"/>
        </w:rPr>
      </w:pPr>
      <w:r w:rsidRPr="00DF6983">
        <w:rPr>
          <w:rStyle w:val="af1"/>
        </w:rPr>
        <w:t>Выйти из диалогового окна Свойства, сохранив внесенные изменения</w:t>
      </w:r>
    </w:p>
    <w:p w:rsidR="007F108D" w:rsidRPr="00DF6983" w:rsidRDefault="007F108D" w:rsidP="007F108D">
      <w:pPr>
        <w:pStyle w:val="ListNumber2"/>
        <w:numPr>
          <w:ilvl w:val="0"/>
          <w:numId w:val="13"/>
        </w:numPr>
        <w:rPr>
          <w:rStyle w:val="af1"/>
        </w:rPr>
      </w:pPr>
      <w:r w:rsidRPr="00DF6983">
        <w:rPr>
          <w:rStyle w:val="af1"/>
        </w:rPr>
        <w:t>Выделить весь документ и обновить его, нажав клавишу F9</w:t>
      </w:r>
    </w:p>
    <w:p w:rsidR="007F108D" w:rsidRPr="00DF6983" w:rsidRDefault="007F108D" w:rsidP="007F108D">
      <w:pPr>
        <w:pStyle w:val="ListNumber2"/>
        <w:numPr>
          <w:ilvl w:val="0"/>
          <w:numId w:val="13"/>
        </w:numPr>
        <w:rPr>
          <w:rStyle w:val="af1"/>
        </w:rPr>
      </w:pPr>
      <w:r w:rsidRPr="00DF6983">
        <w:rPr>
          <w:rStyle w:val="af1"/>
        </w:rPr>
        <w:t>Выделить верхний колонтитул и обновить его, нажав клавишу F9</w:t>
      </w:r>
    </w:p>
    <w:p w:rsidR="007F108D" w:rsidRDefault="007F108D" w:rsidP="007F108D">
      <w:pPr>
        <w:pStyle w:val="ListNumber"/>
        <w:rPr>
          <w:rStyle w:val="af1"/>
        </w:rPr>
      </w:pPr>
      <w:r>
        <w:rPr>
          <w:rStyle w:val="af1"/>
        </w:rPr>
        <w:t xml:space="preserve">в </w:t>
      </w:r>
      <w:r>
        <w:rPr>
          <w:rStyle w:val="af1"/>
          <w:lang w:val="en-US"/>
        </w:rPr>
        <w:t>MS Word 20</w:t>
      </w:r>
      <w:r>
        <w:rPr>
          <w:rStyle w:val="af1"/>
        </w:rPr>
        <w:t>10:</w:t>
      </w:r>
    </w:p>
    <w:p w:rsidR="007F108D" w:rsidRDefault="007F108D" w:rsidP="007F108D">
      <w:pPr>
        <w:pStyle w:val="ListNumber2"/>
        <w:numPr>
          <w:ilvl w:val="0"/>
          <w:numId w:val="14"/>
        </w:numPr>
        <w:rPr>
          <w:rStyle w:val="af1"/>
        </w:rPr>
      </w:pPr>
      <w:r w:rsidRPr="00DF6983">
        <w:rPr>
          <w:rStyle w:val="af1"/>
        </w:rPr>
        <w:t xml:space="preserve">Открыть пункт меню </w:t>
      </w:r>
      <w:r>
        <w:rPr>
          <w:rStyle w:val="af1"/>
        </w:rPr>
        <w:t>Файл</w:t>
      </w:r>
      <w:r w:rsidRPr="00DF6983">
        <w:rPr>
          <w:rStyle w:val="af1"/>
        </w:rPr>
        <w:sym w:font="Symbol" w:char="F0AE"/>
      </w:r>
      <w:r>
        <w:rPr>
          <w:rStyle w:val="af1"/>
        </w:rPr>
        <w:t>Сведения</w:t>
      </w:r>
      <w:r w:rsidRPr="00DF6983">
        <w:rPr>
          <w:rStyle w:val="af1"/>
        </w:rPr>
        <w:sym w:font="Symbol" w:char="F0AE"/>
      </w:r>
      <w:r>
        <w:rPr>
          <w:rStyle w:val="af1"/>
        </w:rPr>
        <w:t>Свойства (на правой части экрана)</w:t>
      </w:r>
      <w:r w:rsidRPr="00DF6983">
        <w:rPr>
          <w:rStyle w:val="af1"/>
        </w:rPr>
        <w:sym w:font="Symbol" w:char="F0AE"/>
      </w:r>
      <w:r>
        <w:rPr>
          <w:rStyle w:val="af1"/>
        </w:rPr>
        <w:t>Дополнительные свойства</w:t>
      </w:r>
    </w:p>
    <w:p w:rsidR="007F108D" w:rsidRDefault="007F108D" w:rsidP="007F108D">
      <w:pPr>
        <w:pStyle w:val="ListNumber2"/>
        <w:numPr>
          <w:ilvl w:val="0"/>
          <w:numId w:val="14"/>
        </w:numPr>
        <w:rPr>
          <w:rStyle w:val="af1"/>
        </w:rPr>
      </w:pPr>
      <w:r>
        <w:rPr>
          <w:rStyle w:val="af1"/>
        </w:rPr>
        <w:t>Выполнить операции, приведенные в а)2 – а)5.</w:t>
      </w:r>
    </w:p>
    <w:p w:rsidR="007F108D" w:rsidRDefault="007F108D" w:rsidP="00CE29ED">
      <w:pPr>
        <w:pStyle w:val="BodyText"/>
        <w:rPr>
          <w:rStyle w:val="af1"/>
        </w:rPr>
      </w:pPr>
    </w:p>
    <w:p w:rsidR="00CE29ED" w:rsidRDefault="00CE29ED" w:rsidP="00CE29ED">
      <w:pPr>
        <w:pStyle w:val="BodyText"/>
        <w:rPr>
          <w:rStyle w:val="af1"/>
        </w:rPr>
      </w:pPr>
      <w:r w:rsidRPr="00C2222E">
        <w:rPr>
          <w:rStyle w:val="af1"/>
        </w:rPr>
        <w:t>Заполнение любого стандартного шаблона рекомендуется осуществлять при помощи настроенных в нем стилей.</w:t>
      </w:r>
      <w:r>
        <w:rPr>
          <w:rStyle w:val="af1"/>
        </w:rPr>
        <w:t xml:space="preserve"> </w:t>
      </w:r>
    </w:p>
    <w:p w:rsidR="00CE29ED" w:rsidRDefault="00CE29ED" w:rsidP="00CE29ED">
      <w:pPr>
        <w:pStyle w:val="BodyText"/>
        <w:rPr>
          <w:rStyle w:val="af1"/>
        </w:rPr>
      </w:pPr>
      <w:r w:rsidRPr="00C2222E">
        <w:rPr>
          <w:rStyle w:val="af1"/>
        </w:rPr>
        <w:t>Для просмотра списка стилей, настроенных в шаблоне:</w:t>
      </w:r>
    </w:p>
    <w:p w:rsidR="00CE29ED" w:rsidRPr="00E47599" w:rsidRDefault="00CE29ED" w:rsidP="00CE29ED">
      <w:pPr>
        <w:pStyle w:val="ListBullet"/>
        <w:rPr>
          <w:rStyle w:val="af1"/>
        </w:rPr>
      </w:pPr>
      <w:r>
        <w:rPr>
          <w:rStyle w:val="af1"/>
        </w:rPr>
        <w:t xml:space="preserve">в </w:t>
      </w:r>
      <w:r>
        <w:rPr>
          <w:rStyle w:val="af1"/>
          <w:lang w:val="en-US"/>
        </w:rPr>
        <w:t>MS Word 2003</w:t>
      </w:r>
      <w:r>
        <w:rPr>
          <w:rStyle w:val="af1"/>
        </w:rPr>
        <w:t>:</w:t>
      </w:r>
    </w:p>
    <w:p w:rsidR="00CE29ED" w:rsidRPr="00C2222E" w:rsidRDefault="00CE29ED" w:rsidP="00CE29ED">
      <w:pPr>
        <w:pStyle w:val="ListNumber2"/>
        <w:rPr>
          <w:rStyle w:val="af1"/>
        </w:rPr>
      </w:pPr>
      <w:r w:rsidRPr="00C2222E">
        <w:rPr>
          <w:rStyle w:val="af1"/>
        </w:rPr>
        <w:t>Выберите пункт меню Формат→Стили и форматирование;</w:t>
      </w:r>
    </w:p>
    <w:p w:rsidR="00CE29ED" w:rsidRPr="00C2222E" w:rsidRDefault="00CE29ED" w:rsidP="00CE29ED">
      <w:pPr>
        <w:pStyle w:val="ListNumber2"/>
        <w:rPr>
          <w:rStyle w:val="af1"/>
        </w:rPr>
      </w:pPr>
      <w:r w:rsidRPr="00C2222E">
        <w:rPr>
          <w:rStyle w:val="af1"/>
        </w:rPr>
        <w:t>Выберите «Доступные стили» из выпадающего списка «Показать:» на появившейся панели «Стили и форматирование».</w:t>
      </w:r>
    </w:p>
    <w:p w:rsidR="00CE29ED" w:rsidRPr="00417091" w:rsidRDefault="00CE29ED" w:rsidP="00CE29ED">
      <w:pPr>
        <w:pStyle w:val="ListBullet"/>
        <w:rPr>
          <w:rStyle w:val="af1"/>
        </w:rPr>
      </w:pPr>
      <w:r w:rsidRPr="00E47599">
        <w:rPr>
          <w:rStyle w:val="af1"/>
        </w:rPr>
        <w:t>в MS Word 20</w:t>
      </w:r>
      <w:r>
        <w:rPr>
          <w:rStyle w:val="af1"/>
        </w:rPr>
        <w:t>10 - одновременно</w:t>
      </w:r>
      <w:r w:rsidRPr="00417091">
        <w:rPr>
          <w:rStyle w:val="af1"/>
        </w:rPr>
        <w:t xml:space="preserve"> нажмите клавиши </w:t>
      </w:r>
      <w:r w:rsidRPr="00417091">
        <w:rPr>
          <w:rStyle w:val="af1"/>
          <w:b/>
        </w:rPr>
        <w:t>Alt+Ctrl+Shift+S</w:t>
      </w:r>
      <w:r>
        <w:rPr>
          <w:rStyle w:val="af1"/>
          <w:b/>
        </w:rPr>
        <w:t>.</w:t>
      </w:r>
    </w:p>
    <w:p w:rsidR="00CE29ED" w:rsidRPr="00C2222E" w:rsidRDefault="00CE29ED" w:rsidP="00CE29ED">
      <w:pPr>
        <w:pStyle w:val="BodyText"/>
        <w:rPr>
          <w:rStyle w:val="af1"/>
        </w:rPr>
      </w:pPr>
      <w:r w:rsidRPr="00C2222E">
        <w:rPr>
          <w:rStyle w:val="af1"/>
        </w:rPr>
        <w:t>Стили в списке расположены в алфавитном порядке. Стилям абзацев в списке соответствует символ «¶», стилям знаков – символ «a».</w:t>
      </w:r>
    </w:p>
    <w:p w:rsidR="00CE29ED" w:rsidRPr="00C2222E" w:rsidRDefault="00CE29ED" w:rsidP="00CE29ED">
      <w:pPr>
        <w:pStyle w:val="BodyText"/>
        <w:rPr>
          <w:rStyle w:val="af1"/>
        </w:rPr>
      </w:pPr>
      <w:r w:rsidRPr="00C2222E">
        <w:rPr>
          <w:rStyle w:val="af1"/>
        </w:rPr>
        <w:t>Используйте стили: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 xml:space="preserve">Заголовок 1, Заголовок </w:t>
      </w:r>
      <w:r>
        <w:rPr>
          <w:rStyle w:val="af1"/>
        </w:rPr>
        <w:t>5</w:t>
      </w:r>
      <w:r w:rsidRPr="00C2222E">
        <w:rPr>
          <w:rStyle w:val="af1"/>
        </w:rPr>
        <w:t xml:space="preserve">, Заголовок </w:t>
      </w:r>
      <w:r>
        <w:rPr>
          <w:rStyle w:val="af1"/>
        </w:rPr>
        <w:t>8</w:t>
      </w:r>
      <w:r w:rsidRPr="00C2222E">
        <w:rPr>
          <w:rStyle w:val="af1"/>
        </w:rPr>
        <w:t xml:space="preserve"> – для форматирования названий разделов и подразделов документа;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 xml:space="preserve">Заголовок </w:t>
      </w:r>
      <w:r>
        <w:rPr>
          <w:rStyle w:val="af1"/>
        </w:rPr>
        <w:t>2</w:t>
      </w:r>
      <w:r w:rsidRPr="00C2222E">
        <w:rPr>
          <w:rStyle w:val="af1"/>
        </w:rPr>
        <w:t xml:space="preserve">, Заголовок </w:t>
      </w:r>
      <w:r>
        <w:rPr>
          <w:rStyle w:val="af1"/>
        </w:rPr>
        <w:t>3</w:t>
      </w:r>
      <w:r w:rsidRPr="00C2222E">
        <w:rPr>
          <w:rStyle w:val="af1"/>
        </w:rPr>
        <w:t xml:space="preserve">, Заголовок </w:t>
      </w:r>
      <w:r>
        <w:rPr>
          <w:rStyle w:val="af1"/>
        </w:rPr>
        <w:t>4</w:t>
      </w:r>
      <w:r w:rsidRPr="00C2222E">
        <w:rPr>
          <w:rStyle w:val="af1"/>
        </w:rPr>
        <w:t xml:space="preserve">, Заголовок </w:t>
      </w:r>
      <w:r>
        <w:rPr>
          <w:rStyle w:val="af1"/>
        </w:rPr>
        <w:t>6, Заголовок 7, Заголовок 9</w:t>
      </w:r>
      <w:r w:rsidRPr="00C2222E">
        <w:rPr>
          <w:rStyle w:val="af1"/>
        </w:rPr>
        <w:t xml:space="preserve"> – для форматирования пунктов разделов (подразделов) документа;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Маркированный список - для оформления перечислений внутри пунктов разделов (подразделов) документа;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Нумерованный список, Нумерованный список 3 - для оформления перечислений внутри пунктов разделов (подразделов) документа при необходимости ссылки на одно из перечислений в тексте документа;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Нумерованный список 2 – для дальнейшей детализации перечислений внутри пунктов разделов (подразделов) документа;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 xml:space="preserve">Основной текст – для оформления основной части текста документа; 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Название таблицы – для оформления названия таблиц;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Заголовок таблицы – для оформления «шапки» таблицы. Для таблиц, занимающих несколько страниц, удобно использовать команду меню Таблица→Заголовки для повторения «шапки» таблицы на каждой новой странице;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Текст таблицы – для форматирования текста внутри ячеек таблицы;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Маркированный таблица, Нумерованный таблица – для оформления перечислений внутри ячеек таблицы;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Рисунок – для форматирования рисунков и названий рисунков, встречающихся по тексту документа;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Приложение – для форматирования заголовков приложений документа;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Приложение 2, Приложение 3, Приложение 4 – для форматирования пунктов (подпунктов) приложений документа.</w:t>
      </w:r>
    </w:p>
    <w:p w:rsidR="00CE29ED" w:rsidRPr="00C2222E" w:rsidRDefault="00CE29ED" w:rsidP="00CE29ED">
      <w:pPr>
        <w:pStyle w:val="BodyText"/>
        <w:rPr>
          <w:rStyle w:val="af1"/>
        </w:rPr>
      </w:pPr>
      <w:r w:rsidRPr="00C2222E">
        <w:rPr>
          <w:rStyle w:val="af1"/>
        </w:rPr>
        <w:t>Остальные стили настраиваются в шаблоне один раз и не используются авторами при написании документов (например, стили колонтитулов документа, стили для оформления титульного листа).</w:t>
      </w:r>
    </w:p>
    <w:p w:rsidR="00CE29ED" w:rsidRPr="00C2222E" w:rsidRDefault="00CE29ED" w:rsidP="00CE29ED">
      <w:pPr>
        <w:pStyle w:val="BodyText"/>
        <w:rPr>
          <w:rStyle w:val="af1"/>
        </w:rPr>
      </w:pPr>
      <w:r w:rsidRPr="00C2222E">
        <w:rPr>
          <w:rStyle w:val="af1"/>
        </w:rPr>
        <w:t xml:space="preserve">Стили могут применяться к тексту, как до его написания, так и после. </w:t>
      </w:r>
    </w:p>
    <w:p w:rsidR="00CE29ED" w:rsidRPr="00C2222E" w:rsidRDefault="00CE29ED" w:rsidP="00CE29ED">
      <w:pPr>
        <w:pStyle w:val="BodyText"/>
        <w:rPr>
          <w:rStyle w:val="af1"/>
        </w:rPr>
      </w:pPr>
      <w:r w:rsidRPr="00C2222E">
        <w:rPr>
          <w:rStyle w:val="af1"/>
        </w:rPr>
        <w:t>Для того чтобы применить стиль к тексту до его написания:</w:t>
      </w:r>
    </w:p>
    <w:p w:rsidR="00CE29ED" w:rsidRPr="00C2222E" w:rsidRDefault="00CE29ED" w:rsidP="00CE29ED">
      <w:pPr>
        <w:pStyle w:val="ListNumber3"/>
        <w:rPr>
          <w:rStyle w:val="af1"/>
        </w:rPr>
      </w:pPr>
      <w:r w:rsidRPr="00C2222E">
        <w:rPr>
          <w:rStyle w:val="af1"/>
        </w:rPr>
        <w:t>Установите курсов в той части документа, где будет набираться текст;</w:t>
      </w:r>
    </w:p>
    <w:p w:rsidR="00CE29ED" w:rsidRPr="00C2222E" w:rsidRDefault="00CE29ED" w:rsidP="00103F50">
      <w:pPr>
        <w:pStyle w:val="ListNumber3"/>
        <w:numPr>
          <w:ilvl w:val="0"/>
          <w:numId w:val="3"/>
        </w:numPr>
        <w:ind w:left="1134" w:hanging="425"/>
        <w:rPr>
          <w:rStyle w:val="af1"/>
        </w:rPr>
      </w:pPr>
      <w:r w:rsidRPr="00C2222E">
        <w:rPr>
          <w:rStyle w:val="af1"/>
        </w:rPr>
        <w:t>Выберите нужный стиль в списке стилей, настроенных в шаблоне.</w:t>
      </w:r>
    </w:p>
    <w:p w:rsidR="00CE29ED" w:rsidRPr="00C2222E" w:rsidRDefault="00CE29ED" w:rsidP="00CE29ED">
      <w:pPr>
        <w:pStyle w:val="BodyText"/>
        <w:rPr>
          <w:rStyle w:val="af1"/>
        </w:rPr>
      </w:pPr>
      <w:r w:rsidRPr="00C2222E">
        <w:rPr>
          <w:rStyle w:val="af1"/>
        </w:rPr>
        <w:t xml:space="preserve">Для того чтобы отформатировать (переформатировать) ранее набранные фрагменты текста (слово, предложение, абзац и т.д.) с помощью одного из настроенных стилей: </w:t>
      </w:r>
    </w:p>
    <w:p w:rsidR="00CE29ED" w:rsidRPr="00C2222E" w:rsidRDefault="00CE29ED" w:rsidP="00866952">
      <w:pPr>
        <w:pStyle w:val="ListNumber3"/>
        <w:numPr>
          <w:ilvl w:val="0"/>
          <w:numId w:val="17"/>
        </w:numPr>
        <w:rPr>
          <w:rStyle w:val="af1"/>
        </w:rPr>
      </w:pPr>
      <w:r w:rsidRPr="00C2222E">
        <w:rPr>
          <w:rStyle w:val="af1"/>
        </w:rPr>
        <w:t>Выделите фрагмент текста, который необходимо отформатировать (переформатировать);</w:t>
      </w:r>
    </w:p>
    <w:p w:rsidR="00CE29ED" w:rsidRPr="00C2222E" w:rsidRDefault="00CE29ED" w:rsidP="00866952">
      <w:pPr>
        <w:pStyle w:val="ListNumber3"/>
        <w:numPr>
          <w:ilvl w:val="0"/>
          <w:numId w:val="17"/>
        </w:numPr>
        <w:rPr>
          <w:rStyle w:val="af1"/>
        </w:rPr>
      </w:pPr>
      <w:r w:rsidRPr="00C2222E">
        <w:rPr>
          <w:rStyle w:val="af1"/>
        </w:rPr>
        <w:t>Выберите необходимый стиль в списке стилей, настроенных в шаблоне.</w:t>
      </w:r>
    </w:p>
    <w:p w:rsidR="00CE29ED" w:rsidRPr="00C2222E" w:rsidRDefault="00CE29ED" w:rsidP="00CE29ED">
      <w:pPr>
        <w:pStyle w:val="BodyText"/>
        <w:rPr>
          <w:rStyle w:val="af1"/>
        </w:rPr>
      </w:pPr>
      <w:r w:rsidRPr="00C2222E">
        <w:rPr>
          <w:rStyle w:val="af1"/>
        </w:rPr>
        <w:t>Часто в процессе работы с документом в списке стилей, предопределенных шаблоном, появляются «посторонние» стили, перенесенные из других документов или образовавшиеся из-за некорректных действий автора документа. Для того чтобы стили сбивались как можно реже, необходимо придерживаться следующих основных правил:</w:t>
      </w:r>
    </w:p>
    <w:p w:rsidR="00CE29ED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при переносе текста из другого документа используйте</w:t>
      </w:r>
      <w:r>
        <w:rPr>
          <w:rStyle w:val="af1"/>
        </w:rPr>
        <w:t>:</w:t>
      </w:r>
    </w:p>
    <w:p w:rsidR="00CE29ED" w:rsidRDefault="00CE29ED" w:rsidP="00CE29ED">
      <w:pPr>
        <w:pStyle w:val="ListNumber2"/>
        <w:numPr>
          <w:ilvl w:val="0"/>
          <w:numId w:val="12"/>
        </w:numPr>
        <w:jc w:val="left"/>
        <w:rPr>
          <w:rStyle w:val="af1"/>
        </w:rPr>
      </w:pPr>
      <w:r>
        <w:rPr>
          <w:rStyle w:val="af1"/>
        </w:rPr>
        <w:t xml:space="preserve">в </w:t>
      </w:r>
      <w:r>
        <w:rPr>
          <w:rStyle w:val="af1"/>
          <w:lang w:val="en-US"/>
        </w:rPr>
        <w:t>MS</w:t>
      </w:r>
      <w:r w:rsidRPr="00396F22">
        <w:rPr>
          <w:rStyle w:val="af1"/>
        </w:rPr>
        <w:t xml:space="preserve"> </w:t>
      </w:r>
      <w:r>
        <w:rPr>
          <w:rStyle w:val="af1"/>
          <w:lang w:val="en-US"/>
        </w:rPr>
        <w:t>Word</w:t>
      </w:r>
      <w:r w:rsidRPr="00396F22">
        <w:rPr>
          <w:rStyle w:val="af1"/>
        </w:rPr>
        <w:t xml:space="preserve"> 2003 </w:t>
      </w:r>
      <w:r>
        <w:rPr>
          <w:rStyle w:val="af1"/>
        </w:rPr>
        <w:t>–</w:t>
      </w:r>
      <w:r w:rsidRPr="00396F22">
        <w:rPr>
          <w:rStyle w:val="af1"/>
        </w:rPr>
        <w:t xml:space="preserve"> </w:t>
      </w:r>
      <w:r w:rsidRPr="00C2222E">
        <w:rPr>
          <w:rStyle w:val="af1"/>
        </w:rPr>
        <w:t>операцию</w:t>
      </w:r>
      <w:r>
        <w:rPr>
          <w:rStyle w:val="af1"/>
        </w:rPr>
        <w:t xml:space="preserve"> </w:t>
      </w:r>
      <w:r w:rsidRPr="00C2222E">
        <w:rPr>
          <w:rStyle w:val="af1"/>
        </w:rPr>
        <w:t>Правка→Специальная вставка→Неформатированный текст</w:t>
      </w:r>
    </w:p>
    <w:p w:rsidR="00CE29ED" w:rsidRPr="00C2222E" w:rsidRDefault="00CE29ED" w:rsidP="00CE29ED">
      <w:pPr>
        <w:pStyle w:val="ListNumber2"/>
        <w:numPr>
          <w:ilvl w:val="0"/>
          <w:numId w:val="12"/>
        </w:numPr>
        <w:jc w:val="left"/>
        <w:rPr>
          <w:rStyle w:val="af1"/>
        </w:rPr>
      </w:pPr>
      <w:r>
        <w:rPr>
          <w:rStyle w:val="af1"/>
        </w:rPr>
        <w:t xml:space="preserve">в </w:t>
      </w:r>
      <w:r>
        <w:rPr>
          <w:rStyle w:val="af1"/>
          <w:lang w:val="en-US"/>
        </w:rPr>
        <w:t>MS</w:t>
      </w:r>
      <w:r w:rsidRPr="00396F22">
        <w:rPr>
          <w:rStyle w:val="af1"/>
        </w:rPr>
        <w:t xml:space="preserve"> </w:t>
      </w:r>
      <w:r>
        <w:rPr>
          <w:rStyle w:val="af1"/>
          <w:lang w:val="en-US"/>
        </w:rPr>
        <w:t>Word</w:t>
      </w:r>
      <w:r w:rsidRPr="00396F22">
        <w:rPr>
          <w:rStyle w:val="af1"/>
        </w:rPr>
        <w:t xml:space="preserve"> 20</w:t>
      </w:r>
      <w:r>
        <w:rPr>
          <w:rStyle w:val="af1"/>
        </w:rPr>
        <w:t xml:space="preserve">10 - </w:t>
      </w:r>
      <w:r w:rsidRPr="00C2222E">
        <w:rPr>
          <w:rStyle w:val="af1"/>
        </w:rPr>
        <w:t>операцию</w:t>
      </w:r>
      <w:r>
        <w:rPr>
          <w:rStyle w:val="af1"/>
        </w:rPr>
        <w:t xml:space="preserve"> Главная</w:t>
      </w:r>
      <w:r w:rsidRPr="00C2222E">
        <w:rPr>
          <w:rStyle w:val="af1"/>
        </w:rPr>
        <w:t>→</w:t>
      </w:r>
      <w:r>
        <w:rPr>
          <w:rStyle w:val="af1"/>
        </w:rPr>
        <w:t>Вставить</w:t>
      </w:r>
      <w:r w:rsidRPr="00C2222E">
        <w:rPr>
          <w:rStyle w:val="af1"/>
        </w:rPr>
        <w:t>→</w:t>
      </w:r>
      <w:r>
        <w:rPr>
          <w:rStyle w:val="af1"/>
        </w:rPr>
        <w:t>Специальная вставка</w:t>
      </w:r>
      <w:r w:rsidRPr="00C2222E">
        <w:rPr>
          <w:rStyle w:val="af1"/>
        </w:rPr>
        <w:t>→</w:t>
      </w:r>
      <w:r>
        <w:rPr>
          <w:rStyle w:val="af1"/>
        </w:rPr>
        <w:t>Неформатированный текст.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старайтесь не использовать кнопки панели управления «Форматирование»: вид шрифта, размер шрифта, выравнивание, подчеркивание, курсив, полужирный и т.д.;</w:t>
      </w:r>
    </w:p>
    <w:p w:rsidR="00CE29ED" w:rsidRPr="00C2222E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старайтесь не использовать функцию «Копировать формат</w:t>
      </w:r>
      <w:r>
        <w:rPr>
          <w:rStyle w:val="af1"/>
        </w:rPr>
        <w:t xml:space="preserve"> (Формат по образцу)</w:t>
      </w:r>
      <w:r w:rsidRPr="00C2222E">
        <w:rPr>
          <w:rStyle w:val="af1"/>
        </w:rPr>
        <w:t>», особенно при использовании стилей Заголовок разных уровней, Нумерованный список, Маркированный список;</w:t>
      </w:r>
    </w:p>
    <w:p w:rsidR="00CE29ED" w:rsidRDefault="00CE29ED" w:rsidP="00CE29ED">
      <w:pPr>
        <w:pStyle w:val="ListBullet"/>
        <w:ind w:left="1134" w:hanging="425"/>
        <w:rPr>
          <w:rStyle w:val="af1"/>
        </w:rPr>
      </w:pPr>
      <w:r w:rsidRPr="00C2222E">
        <w:rPr>
          <w:rStyle w:val="af1"/>
        </w:rPr>
        <w:t>никогда не избавляйтесь от нумерации и маркеров с помощью клавиши «Back Space». Применяйте нужные стили форматирования.</w:t>
      </w:r>
    </w:p>
    <w:p w:rsidR="00CE29ED" w:rsidRPr="00DF6983" w:rsidRDefault="00CE29ED" w:rsidP="00CE29ED">
      <w:pPr>
        <w:pStyle w:val="BodyText"/>
        <w:rPr>
          <w:rStyle w:val="af1"/>
        </w:rPr>
      </w:pPr>
    </w:p>
    <w:p w:rsidR="00CE29ED" w:rsidRPr="00DF6983" w:rsidRDefault="00CE29ED" w:rsidP="00CE29ED">
      <w:pPr>
        <w:pStyle w:val="BodyText"/>
        <w:rPr>
          <w:rStyle w:val="af1"/>
        </w:rPr>
      </w:pPr>
      <w:r w:rsidRPr="00DF6983">
        <w:rPr>
          <w:rStyle w:val="af1"/>
        </w:rPr>
        <w:t>ВНИМАНИЕ! Удаление символов разрыва разделов приведет к изменению колонтитулов документа.</w:t>
      </w:r>
    </w:p>
    <w:p w:rsidR="006B10D2" w:rsidRPr="00C2222E" w:rsidRDefault="006B10D2" w:rsidP="006B10D2">
      <w:pPr>
        <w:pStyle w:val="ListBullet"/>
        <w:numPr>
          <w:ilvl w:val="0"/>
          <w:numId w:val="0"/>
        </w:numPr>
        <w:ind w:firstLine="709"/>
        <w:rPr>
          <w:rStyle w:val="af1"/>
        </w:rPr>
      </w:pPr>
    </w:p>
    <w:p w:rsidR="007C2CDE" w:rsidRDefault="007C2CDE" w:rsidP="007C5988">
      <w:pPr>
        <w:pStyle w:val="BodyText"/>
      </w:pPr>
    </w:p>
    <w:p w:rsidR="00A60837" w:rsidRDefault="00A60837" w:rsidP="00BE0910">
      <w:pPr>
        <w:pStyle w:val="ac"/>
        <w:sectPr w:rsidR="00A60837" w:rsidSect="000B7C3A">
          <w:headerReference w:type="default" r:id="rId7"/>
          <w:footerReference w:type="default" r:id="rId8"/>
          <w:pgSz w:w="11906" w:h="16838" w:code="9"/>
          <w:pgMar w:top="998" w:right="567" w:bottom="1134" w:left="1134" w:header="709" w:footer="709" w:gutter="0"/>
          <w:pgNumType w:start="1"/>
          <w:cols w:space="708"/>
          <w:vAlign w:val="center"/>
          <w:titlePg/>
          <w:docGrid w:linePitch="360"/>
        </w:sectPr>
      </w:pPr>
    </w:p>
    <w:p w:rsidR="000D3251" w:rsidRDefault="000D3251" w:rsidP="000A5812">
      <w:pPr>
        <w:pStyle w:val="ad"/>
      </w:pPr>
      <w:r>
        <w:t>Содержание</w:t>
      </w:r>
    </w:p>
    <w:p w:rsidR="000A3B0B" w:rsidRDefault="000755D4">
      <w:pPr>
        <w:pStyle w:val="TOC1"/>
        <w:rPr>
          <w:bCs w:val="0"/>
          <w:noProof/>
          <w:sz w:val="24"/>
        </w:rPr>
      </w:pPr>
      <w:r>
        <w:rPr>
          <w:b/>
          <w:caps/>
          <w:sz w:val="20"/>
        </w:rPr>
        <w:fldChar w:fldCharType="begin"/>
      </w:r>
      <w:r>
        <w:rPr>
          <w:b/>
          <w:caps/>
          <w:sz w:val="20"/>
        </w:rPr>
        <w:instrText xml:space="preserve"> TOC \o "1-1" \t "Заголовок 5;2;Приложение;1;Лист согласования;1" </w:instrText>
      </w:r>
      <w:r>
        <w:rPr>
          <w:b/>
          <w:caps/>
          <w:sz w:val="20"/>
        </w:rPr>
        <w:fldChar w:fldCharType="separate"/>
      </w:r>
      <w:r w:rsidR="000A3B0B">
        <w:rPr>
          <w:noProof/>
        </w:rPr>
        <w:t>1 Введение</w:t>
      </w:r>
      <w:r w:rsidR="000A3B0B">
        <w:rPr>
          <w:noProof/>
        </w:rPr>
        <w:tab/>
      </w:r>
      <w:r w:rsidR="000A3B0B">
        <w:rPr>
          <w:noProof/>
        </w:rPr>
        <w:fldChar w:fldCharType="begin"/>
      </w:r>
      <w:r w:rsidR="000A3B0B">
        <w:rPr>
          <w:noProof/>
        </w:rPr>
        <w:instrText xml:space="preserve"> PAGEREF _Toc216788800 \h </w:instrText>
      </w:r>
      <w:r w:rsidR="00A438B2">
        <w:rPr>
          <w:noProof/>
        </w:rPr>
      </w:r>
      <w:r w:rsidR="000A3B0B">
        <w:rPr>
          <w:noProof/>
        </w:rPr>
        <w:fldChar w:fldCharType="separate"/>
      </w:r>
      <w:r w:rsidR="000A3B0B">
        <w:rPr>
          <w:noProof/>
        </w:rPr>
        <w:t>6</w:t>
      </w:r>
      <w:r w:rsidR="000A3B0B">
        <w:rPr>
          <w:noProof/>
        </w:rPr>
        <w:fldChar w:fldCharType="end"/>
      </w:r>
    </w:p>
    <w:p w:rsidR="000A3B0B" w:rsidRDefault="000A3B0B">
      <w:pPr>
        <w:pStyle w:val="TOC1"/>
        <w:rPr>
          <w:bCs w:val="0"/>
          <w:noProof/>
          <w:sz w:val="24"/>
        </w:rPr>
      </w:pPr>
      <w:r>
        <w:rPr>
          <w:noProof/>
        </w:rPr>
        <w:t>2 Термины, определения и сокращения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_Toc216788801 \h </w:instrText>
      </w:r>
      <w:r w:rsidR="00A438B2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0A3B0B" w:rsidRDefault="000A3B0B">
      <w:pPr>
        <w:pStyle w:val="TOC2"/>
        <w:rPr>
          <w:noProof/>
          <w:sz w:val="24"/>
        </w:rPr>
      </w:pPr>
      <w:r>
        <w:rPr>
          <w:noProof/>
        </w:rPr>
        <w:t>2.1 Термины и определения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_Toc216788802 \h </w:instrText>
      </w:r>
      <w:r w:rsidR="00A438B2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0A3B0B" w:rsidRDefault="000A3B0B">
      <w:pPr>
        <w:pStyle w:val="TOC2"/>
        <w:rPr>
          <w:noProof/>
          <w:sz w:val="24"/>
        </w:rPr>
      </w:pPr>
      <w:r>
        <w:rPr>
          <w:noProof/>
        </w:rPr>
        <w:t>2.2 Сокращения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_Toc216788803 \h </w:instrText>
      </w:r>
      <w:r w:rsidR="00A438B2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0A3B0B" w:rsidRDefault="000A3B0B">
      <w:pPr>
        <w:pStyle w:val="TOC1"/>
        <w:rPr>
          <w:bCs w:val="0"/>
          <w:noProof/>
          <w:sz w:val="24"/>
        </w:rPr>
      </w:pPr>
      <w:r>
        <w:rPr>
          <w:noProof/>
        </w:rPr>
        <w:t>3 Цель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_Toc216788804 \h </w:instrText>
      </w:r>
      <w:r w:rsidR="00A438B2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0A3B0B" w:rsidRDefault="000A3B0B">
      <w:pPr>
        <w:pStyle w:val="TOC1"/>
        <w:rPr>
          <w:bCs w:val="0"/>
          <w:noProof/>
          <w:sz w:val="24"/>
        </w:rPr>
      </w:pPr>
      <w:r>
        <w:rPr>
          <w:noProof/>
        </w:rPr>
        <w:t>4 Объект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_Toc216788805 \h </w:instrText>
      </w:r>
      <w:r w:rsidR="00A438B2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0A3B0B" w:rsidRDefault="000A3B0B">
      <w:pPr>
        <w:pStyle w:val="TOC1"/>
        <w:rPr>
          <w:bCs w:val="0"/>
          <w:noProof/>
          <w:sz w:val="24"/>
        </w:rPr>
      </w:pPr>
      <w:r>
        <w:rPr>
          <w:noProof/>
        </w:rPr>
        <w:t>5 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_Toc216788806 \h </w:instrText>
      </w:r>
      <w:r w:rsidR="00A438B2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0A3B0B" w:rsidRDefault="000A3B0B">
      <w:pPr>
        <w:pStyle w:val="TOC1"/>
        <w:rPr>
          <w:bCs w:val="0"/>
          <w:noProof/>
          <w:sz w:val="24"/>
        </w:rPr>
      </w:pPr>
      <w:r>
        <w:rPr>
          <w:noProof/>
        </w:rPr>
        <w:t>6 Выводы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_Toc216788807 \h </w:instrText>
      </w:r>
      <w:r w:rsidR="00A438B2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0A3B0B" w:rsidRDefault="000A3B0B">
      <w:pPr>
        <w:pStyle w:val="TOC1"/>
        <w:rPr>
          <w:bCs w:val="0"/>
          <w:noProof/>
          <w:sz w:val="24"/>
        </w:rPr>
      </w:pPr>
      <w:r>
        <w:rPr>
          <w:noProof/>
        </w:rPr>
        <w:t>7 Обобщенная летная оценка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_Toc216788808 \h </w:instrText>
      </w:r>
      <w:r w:rsidR="00A438B2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0A3B0B" w:rsidRDefault="000A3B0B">
      <w:pPr>
        <w:pStyle w:val="TOC1"/>
        <w:rPr>
          <w:bCs w:val="0"/>
          <w:noProof/>
          <w:sz w:val="24"/>
        </w:rPr>
      </w:pPr>
      <w:r>
        <w:rPr>
          <w:noProof/>
        </w:rPr>
        <w:t>8 Рекомендации в эксплуатационную документацию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_Toc216788809 \h </w:instrText>
      </w:r>
      <w:r w:rsidR="00A438B2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0A3B0B" w:rsidRDefault="000A3B0B">
      <w:pPr>
        <w:pStyle w:val="TOC1"/>
        <w:rPr>
          <w:bCs w:val="0"/>
          <w:noProof/>
          <w:sz w:val="24"/>
        </w:rPr>
      </w:pPr>
      <w:r>
        <w:rPr>
          <w:noProof/>
        </w:rPr>
        <w:t>Приложение А &lt;Наименование приложения&gt; (обязательное/рекомендованное/справочное)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_Toc216788810 \h </w:instrText>
      </w:r>
      <w:r w:rsidR="00A438B2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0A3B0B" w:rsidRDefault="000A3B0B">
      <w:pPr>
        <w:pStyle w:val="TOC1"/>
        <w:rPr>
          <w:bCs w:val="0"/>
          <w:noProof/>
          <w:sz w:val="24"/>
        </w:rPr>
      </w:pPr>
      <w:r>
        <w:rPr>
          <w:noProof/>
        </w:rPr>
        <w:t>Приложение Б &lt;Наименование приложения&gt; (обязательное/рекомендованное/справочное)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_Toc216788811 \h </w:instrText>
      </w:r>
      <w:r w:rsidR="00A438B2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634E46" w:rsidRPr="00A0783E" w:rsidRDefault="000755D4" w:rsidP="00A0783E">
      <w:pPr>
        <w:pStyle w:val="BodyText"/>
      </w:pPr>
      <w:r>
        <w:rPr>
          <w:b/>
          <w:caps/>
          <w:sz w:val="20"/>
          <w:szCs w:val="24"/>
          <w:lang w:eastAsia="ru-RU"/>
        </w:rPr>
        <w:fldChar w:fldCharType="end"/>
      </w:r>
    </w:p>
    <w:p w:rsidR="00821C47" w:rsidRPr="00885DB7" w:rsidRDefault="00821C47" w:rsidP="00A0783E">
      <w:pPr>
        <w:pStyle w:val="BodyText"/>
        <w:rPr>
          <w:rStyle w:val="af1"/>
          <w:lang w:eastAsia="ru-RU"/>
        </w:rPr>
      </w:pPr>
      <w:r w:rsidRPr="00885DB7">
        <w:rPr>
          <w:rStyle w:val="af1"/>
          <w:lang w:eastAsia="ru-RU"/>
        </w:rPr>
        <w:t>Каждый раз, заканчивая работу над документом, необходимо обнов</w:t>
      </w:r>
      <w:r w:rsidRPr="00885DB7">
        <w:rPr>
          <w:rStyle w:val="af1"/>
        </w:rPr>
        <w:t>ить</w:t>
      </w:r>
      <w:r w:rsidRPr="00885DB7">
        <w:rPr>
          <w:rStyle w:val="af1"/>
          <w:lang w:eastAsia="ru-RU"/>
        </w:rPr>
        <w:t xml:space="preserve"> раздел «Содержание». Для этого:</w:t>
      </w:r>
    </w:p>
    <w:p w:rsidR="00821C47" w:rsidRPr="00885DB7" w:rsidRDefault="00821C47" w:rsidP="00A0783E">
      <w:pPr>
        <w:pStyle w:val="ListBullet"/>
        <w:rPr>
          <w:rStyle w:val="af1"/>
        </w:rPr>
      </w:pPr>
      <w:r w:rsidRPr="00885DB7">
        <w:rPr>
          <w:rStyle w:val="af1"/>
        </w:rPr>
        <w:t>выделите текст целиком и нажмите клавишу F9 или</w:t>
      </w:r>
    </w:p>
    <w:p w:rsidR="00821C47" w:rsidRPr="00885DB7" w:rsidRDefault="00821C47" w:rsidP="00A0783E">
      <w:pPr>
        <w:pStyle w:val="ListBullet"/>
        <w:rPr>
          <w:rStyle w:val="af1"/>
        </w:rPr>
      </w:pPr>
      <w:r w:rsidRPr="00885DB7">
        <w:rPr>
          <w:rStyle w:val="af1"/>
        </w:rPr>
        <w:t>установите курсор «мыши» в области оглавления, нажмите правую клавишу «мыши» и выберите «Обновить поле» в появившемся контекстном меню.</w:t>
      </w:r>
    </w:p>
    <w:p w:rsidR="00821C47" w:rsidRPr="00885DB7" w:rsidRDefault="00821C47" w:rsidP="00A0783E">
      <w:pPr>
        <w:pStyle w:val="BodyText"/>
        <w:rPr>
          <w:rStyle w:val="af1"/>
          <w:lang w:eastAsia="ru-RU"/>
        </w:rPr>
      </w:pPr>
      <w:r w:rsidRPr="00885DB7">
        <w:rPr>
          <w:rStyle w:val="af1"/>
          <w:lang w:eastAsia="ru-RU"/>
        </w:rPr>
        <w:t>Для того чтобы в разделе «Содержание» сформировалась верная структура документа, названия разделов и приложений документа необходимо создавать только при помощи настроенных стилей Заголовок и Приложение.</w:t>
      </w:r>
    </w:p>
    <w:p w:rsidR="00821C47" w:rsidRPr="00A0783E" w:rsidRDefault="00821C47" w:rsidP="00A0783E">
      <w:pPr>
        <w:pStyle w:val="BodyText"/>
      </w:pPr>
    </w:p>
    <w:p w:rsidR="00821C47" w:rsidRPr="00A0783E" w:rsidRDefault="00821C47" w:rsidP="00A0783E">
      <w:pPr>
        <w:pStyle w:val="BodyText"/>
      </w:pPr>
    </w:p>
    <w:p w:rsidR="008805FD" w:rsidRPr="00CC75BD" w:rsidRDefault="006053B5" w:rsidP="00C15B0B">
      <w:pPr>
        <w:pStyle w:val="Heading1"/>
      </w:pPr>
      <w:r>
        <w:br w:type="page"/>
      </w:r>
      <w:bookmarkStart w:id="0" w:name="_Ref324496301"/>
      <w:bookmarkStart w:id="1" w:name="_Ref324770960"/>
      <w:bookmarkStart w:id="2" w:name="_Toc216788800"/>
      <w:r w:rsidR="008805FD" w:rsidRPr="00CC75BD">
        <w:t>Введение</w:t>
      </w:r>
      <w:bookmarkEnd w:id="2"/>
    </w:p>
    <w:p w:rsidR="004A78B6" w:rsidRPr="00C905FB" w:rsidRDefault="004A78B6" w:rsidP="004A78B6">
      <w:pPr>
        <w:pStyle w:val="BodyText"/>
        <w:rPr>
          <w:rStyle w:val="af1"/>
        </w:rPr>
      </w:pPr>
      <w:r w:rsidRPr="00C905FB">
        <w:rPr>
          <w:rStyle w:val="af1"/>
        </w:rPr>
        <w:t>Во введении приводят общие сведения об объекте испытаний и проведенных испытаниях</w:t>
      </w:r>
      <w:r w:rsidR="0029044F" w:rsidRPr="00C905FB">
        <w:rPr>
          <w:rStyle w:val="af1"/>
        </w:rPr>
        <w:t xml:space="preserve"> (сертификационных работах)</w:t>
      </w:r>
      <w:r w:rsidRPr="00C905FB">
        <w:rPr>
          <w:rStyle w:val="af1"/>
        </w:rPr>
        <w:t xml:space="preserve">: наименование объекта испытаний; место и сроки проведения испытаний; основание для проведения испытаний; перечень организаций и (или) должностных лиц, участвующих в проведении испытаний; перечень программ и методик, в соответствии с которыми проводились испытания (с указанием номеров не выполненных или выполненных частично пунктов ПМИ); объем испытаний; иные сведения, являющиеся важными по мнению автора документа, но не вошедшие ни в один из его (документа) последующих разделов. </w:t>
      </w:r>
    </w:p>
    <w:p w:rsidR="004A78B6" w:rsidRPr="00C905FB" w:rsidRDefault="004A78B6" w:rsidP="004A78B6">
      <w:pPr>
        <w:pStyle w:val="BodyText"/>
        <w:rPr>
          <w:rStyle w:val="af1"/>
        </w:rPr>
      </w:pPr>
      <w:r w:rsidRPr="00C905FB">
        <w:rPr>
          <w:rStyle w:val="af1"/>
        </w:rPr>
        <w:t>В качестве основания для проведения испытаний рекомендуется указывать: План сертификационных работ, Планы сертификационных заводских наземных и летных испытаний, Приказ (Распоряжение) о начале сертификационных заводских испытаний.</w:t>
      </w:r>
    </w:p>
    <w:p w:rsidR="004A78B6" w:rsidRPr="00C905FB" w:rsidRDefault="004A78B6" w:rsidP="004A78B6">
      <w:pPr>
        <w:pStyle w:val="BodyText"/>
        <w:rPr>
          <w:rStyle w:val="af1"/>
        </w:rPr>
      </w:pPr>
      <w:r w:rsidRPr="00C905FB">
        <w:rPr>
          <w:rStyle w:val="af1"/>
        </w:rPr>
        <w:t>Например:</w:t>
      </w:r>
    </w:p>
    <w:p w:rsidR="004A78B6" w:rsidRPr="00C905FB" w:rsidRDefault="004A78B6" w:rsidP="004A78B6">
      <w:pPr>
        <w:pStyle w:val="Heading2"/>
      </w:pPr>
      <w:r w:rsidRPr="00C905FB">
        <w:t>Испытания самолета &lt;укажите тип&gt; в части касающейся &lt;укажите наименование системы/характеристики&gt; проводились в период с &lt;дата начала проведения испытаний&gt; по &lt;дата окончания проведения испытаний&gt; на &lt;укажите место (-а) проведения испытаний&gt;:</w:t>
      </w:r>
    </w:p>
    <w:p w:rsidR="004A78B6" w:rsidRDefault="004A78B6" w:rsidP="004A78B6">
      <w:pPr>
        <w:pStyle w:val="ListBullet"/>
      </w:pPr>
    </w:p>
    <w:p w:rsidR="004A78B6" w:rsidRDefault="004A78B6" w:rsidP="004A78B6">
      <w:pPr>
        <w:pStyle w:val="ListBullet"/>
      </w:pPr>
    </w:p>
    <w:p w:rsidR="004A78B6" w:rsidRPr="00FA0E79" w:rsidRDefault="004A78B6" w:rsidP="004A78B6">
      <w:pPr>
        <w:pStyle w:val="ListBullet"/>
      </w:pPr>
    </w:p>
    <w:p w:rsidR="004A78B6" w:rsidRPr="00FA0E79" w:rsidRDefault="004A78B6" w:rsidP="004A78B6">
      <w:pPr>
        <w:pStyle w:val="Heading2"/>
      </w:pPr>
      <w:r w:rsidRPr="00FA0E79">
        <w:t>Основание</w:t>
      </w:r>
      <w:r>
        <w:t>м</w:t>
      </w:r>
      <w:r w:rsidRPr="00FA0E79">
        <w:t xml:space="preserve"> для проведения испытаний</w:t>
      </w:r>
      <w:r>
        <w:t xml:space="preserve"> являются</w:t>
      </w:r>
      <w:r w:rsidRPr="00FA0E79">
        <w:t>:</w:t>
      </w:r>
    </w:p>
    <w:p w:rsidR="004A78B6" w:rsidRDefault="004A78B6" w:rsidP="004A78B6">
      <w:pPr>
        <w:pStyle w:val="ListBullet"/>
      </w:pPr>
      <w:r>
        <w:t>План сертификационных работ, утвержденный &lt;укажите кем и когда утвержден план&gt;;</w:t>
      </w:r>
    </w:p>
    <w:p w:rsidR="004A78B6" w:rsidRDefault="004A78B6" w:rsidP="004A78B6">
      <w:pPr>
        <w:pStyle w:val="ListBullet"/>
      </w:pPr>
      <w:r>
        <w:t>План сертификационных заводских наземных испытаний, утвержденный &lt;укажите кем и когда утвержден план&gt;;</w:t>
      </w:r>
    </w:p>
    <w:p w:rsidR="004A78B6" w:rsidRDefault="004A78B6" w:rsidP="004A78B6">
      <w:pPr>
        <w:pStyle w:val="ListBullet"/>
      </w:pPr>
      <w:r>
        <w:t>План сертификационных заводских летных испытаний, утвержденный &lt;укажите кем и когда утвержден план&gt;;</w:t>
      </w:r>
    </w:p>
    <w:p w:rsidR="004A78B6" w:rsidRDefault="004A78B6" w:rsidP="004A78B6">
      <w:pPr>
        <w:pStyle w:val="ListBullet"/>
      </w:pPr>
      <w:r>
        <w:t>Приказ (Распоряжение) от &lt;дата утверждения&gt; № &lt;номер приказа&gt;.</w:t>
      </w:r>
    </w:p>
    <w:p w:rsidR="004A78B6" w:rsidRDefault="004A78B6" w:rsidP="004A78B6">
      <w:pPr>
        <w:pStyle w:val="Heading2"/>
      </w:pPr>
      <w:r>
        <w:t>В испытаниях участвовали &lt;приведите перечень организаций и (или) должностных лиц, принимавших участие в проведении испытаний&gt;:</w:t>
      </w:r>
    </w:p>
    <w:p w:rsidR="004A78B6" w:rsidRDefault="004A78B6" w:rsidP="004A78B6">
      <w:pPr>
        <w:pStyle w:val="ListBullet"/>
      </w:pPr>
    </w:p>
    <w:p w:rsidR="004A78B6" w:rsidRDefault="004A78B6" w:rsidP="004A78B6">
      <w:pPr>
        <w:pStyle w:val="ListBullet"/>
      </w:pPr>
    </w:p>
    <w:p w:rsidR="004A78B6" w:rsidRDefault="004A78B6" w:rsidP="004A78B6">
      <w:pPr>
        <w:pStyle w:val="ListBullet"/>
      </w:pPr>
    </w:p>
    <w:p w:rsidR="004A78B6" w:rsidRDefault="004A78B6" w:rsidP="004A78B6">
      <w:pPr>
        <w:pStyle w:val="Heading2"/>
      </w:pPr>
      <w:bookmarkStart w:id="3" w:name="_Ref516751918"/>
      <w:r>
        <w:t>Испытания проводились в соответствии с перечисленными ниже программами испытаний:</w:t>
      </w:r>
      <w:bookmarkEnd w:id="3"/>
    </w:p>
    <w:p w:rsidR="004A78B6" w:rsidRPr="00E87059" w:rsidRDefault="004A78B6" w:rsidP="004A78B6">
      <w:pPr>
        <w:pStyle w:val="ListBullet"/>
      </w:pPr>
      <w:r w:rsidRPr="002210B5">
        <w:t>&lt;</w:t>
      </w:r>
      <w:r>
        <w:t>приведите обозначение программы испытаний 1</w:t>
      </w:r>
      <w:r w:rsidRPr="002210B5">
        <w:t>&gt;</w:t>
      </w:r>
      <w:r>
        <w:t xml:space="preserve">, утвержденной </w:t>
      </w:r>
      <w:r w:rsidRPr="002210B5">
        <w:t>&lt;</w:t>
      </w:r>
      <w:r>
        <w:t>укажите кем и когда утверждена программа</w:t>
      </w:r>
      <w:r w:rsidRPr="002210B5">
        <w:t>&gt;</w:t>
      </w:r>
      <w:r>
        <w:t xml:space="preserve"> и одобренной (когда применимо) </w:t>
      </w:r>
      <w:r w:rsidRPr="002210B5">
        <w:t>&lt;</w:t>
      </w:r>
      <w:r>
        <w:t>укажите кем и когда одобрена программа</w:t>
      </w:r>
      <w:r w:rsidRPr="002210B5">
        <w:t>&gt;</w:t>
      </w:r>
      <w:r>
        <w:t>;</w:t>
      </w:r>
    </w:p>
    <w:p w:rsidR="004A78B6" w:rsidRPr="00E87059" w:rsidRDefault="004A78B6" w:rsidP="004A78B6">
      <w:pPr>
        <w:pStyle w:val="ListBullet"/>
      </w:pPr>
      <w:r w:rsidRPr="002210B5">
        <w:t>&lt;</w:t>
      </w:r>
      <w:r>
        <w:t>приведите обозначение программы испытаний 2</w:t>
      </w:r>
      <w:r w:rsidRPr="002210B5">
        <w:t>&gt;</w:t>
      </w:r>
      <w:r>
        <w:t xml:space="preserve">, утвержденной </w:t>
      </w:r>
      <w:r w:rsidRPr="002210B5">
        <w:t>&lt;</w:t>
      </w:r>
      <w:r>
        <w:t>укажите кем и когда утверждена программа</w:t>
      </w:r>
      <w:r w:rsidRPr="002210B5">
        <w:t>&gt;</w:t>
      </w:r>
      <w:r>
        <w:t xml:space="preserve"> и одобренной (когда применимо) </w:t>
      </w:r>
      <w:r w:rsidRPr="002210B5">
        <w:t>&lt;</w:t>
      </w:r>
      <w:r>
        <w:t>укажите кем и когда одобрена программа</w:t>
      </w:r>
      <w:r w:rsidRPr="002210B5">
        <w:t>&gt;</w:t>
      </w:r>
      <w:r>
        <w:t>;</w:t>
      </w:r>
    </w:p>
    <w:p w:rsidR="004A78B6" w:rsidRPr="00FA0E79" w:rsidRDefault="004A78B6" w:rsidP="004A78B6">
      <w:pPr>
        <w:pStyle w:val="ListBullet"/>
      </w:pPr>
      <w:r>
        <w:t>…</w:t>
      </w:r>
    </w:p>
    <w:p w:rsidR="004A78B6" w:rsidRPr="00C905FB" w:rsidRDefault="004A78B6" w:rsidP="004A78B6">
      <w:pPr>
        <w:pStyle w:val="Heading2"/>
      </w:pPr>
      <w:r w:rsidRPr="00C905FB">
        <w:t xml:space="preserve">Программы испытаний, упомянутые в </w:t>
      </w:r>
      <w:r w:rsidRPr="00C905FB">
        <w:fldChar w:fldCharType="begin"/>
      </w:r>
      <w:r w:rsidRPr="00C905FB">
        <w:instrText xml:space="preserve"> REF _Ref516751918 \r \h </w:instrText>
      </w:r>
      <w:r w:rsidR="00C905FB">
        <w:instrText xml:space="preserve"> \* MERGEFORMAT </w:instrText>
      </w:r>
      <w:r w:rsidRPr="00C905FB">
        <w:fldChar w:fldCharType="separate"/>
      </w:r>
      <w:r w:rsidR="000A3B0B">
        <w:t>1.4</w:t>
      </w:r>
      <w:r w:rsidRPr="00C905FB">
        <w:fldChar w:fldCharType="end"/>
      </w:r>
      <w:r w:rsidRPr="00C905FB">
        <w:t>, в части касающейся &lt;укажите наименование системы/характеристики&gt; выполнены полностью.</w:t>
      </w:r>
    </w:p>
    <w:p w:rsidR="004A78B6" w:rsidRPr="00C905FB" w:rsidRDefault="004A78B6" w:rsidP="004A78B6">
      <w:pPr>
        <w:pStyle w:val="BodyText"/>
        <w:rPr>
          <w:rStyle w:val="af1"/>
          <w:lang w:eastAsia="ru-RU"/>
        </w:rPr>
      </w:pPr>
      <w:r w:rsidRPr="00C905FB">
        <w:rPr>
          <w:rStyle w:val="af1"/>
          <w:lang w:eastAsia="ru-RU"/>
        </w:rPr>
        <w:t xml:space="preserve">Или </w:t>
      </w:r>
    </w:p>
    <w:p w:rsidR="004A78B6" w:rsidRPr="00C905FB" w:rsidRDefault="004A78B6" w:rsidP="004A78B6">
      <w:pPr>
        <w:pStyle w:val="Heading2"/>
      </w:pPr>
      <w:r w:rsidRPr="00C905FB">
        <w:t xml:space="preserve">Программы испытаний, упомянутые в </w:t>
      </w:r>
      <w:r w:rsidRPr="00C905FB">
        <w:fldChar w:fldCharType="begin"/>
      </w:r>
      <w:r w:rsidRPr="00C905FB">
        <w:instrText xml:space="preserve"> REF _Ref516751918 \r \h </w:instrText>
      </w:r>
      <w:r w:rsidR="00CC75BD" w:rsidRPr="00C905FB">
        <w:instrText xml:space="preserve"> \* MERGEFORMAT </w:instrText>
      </w:r>
      <w:r w:rsidRPr="00C905FB">
        <w:fldChar w:fldCharType="separate"/>
      </w:r>
      <w:r w:rsidR="000A3B0B">
        <w:t>1.4</w:t>
      </w:r>
      <w:r w:rsidRPr="00C905FB">
        <w:fldChar w:fldCharType="end"/>
      </w:r>
      <w:r w:rsidRPr="00C905FB">
        <w:t>, выполнены полностью за исключением пунктов:</w:t>
      </w:r>
    </w:p>
    <w:p w:rsidR="004A78B6" w:rsidRPr="00C905FB" w:rsidRDefault="004A78B6" w:rsidP="004A78B6">
      <w:pPr>
        <w:pStyle w:val="ListBullet"/>
      </w:pPr>
      <w:r w:rsidRPr="00C905FB">
        <w:t>&lt;укажите номера не выполненных пунктов&gt; программы испытаний &lt;укажите обозначение программы испытаний 1&gt;;</w:t>
      </w:r>
    </w:p>
    <w:p w:rsidR="004A78B6" w:rsidRPr="00C905FB" w:rsidRDefault="004A78B6" w:rsidP="004A78B6">
      <w:pPr>
        <w:pStyle w:val="ListBullet"/>
      </w:pPr>
      <w:r w:rsidRPr="00C905FB">
        <w:t>&lt;укажите номера не выполненных пунктов&gt; программы испытаний &lt;укажите обозначение программы испытаний 2&gt;;</w:t>
      </w:r>
    </w:p>
    <w:p w:rsidR="004A78B6" w:rsidRPr="00C905FB" w:rsidRDefault="004A78B6" w:rsidP="004A78B6">
      <w:pPr>
        <w:pStyle w:val="ListBullet"/>
      </w:pPr>
      <w:r w:rsidRPr="00C905FB">
        <w:t>…</w:t>
      </w:r>
    </w:p>
    <w:p w:rsidR="00143DB6" w:rsidRPr="00C42910" w:rsidRDefault="00143DB6" w:rsidP="00143DB6">
      <w:pPr>
        <w:pStyle w:val="Heading1"/>
      </w:pPr>
      <w:bookmarkStart w:id="4" w:name="_Toc366603344"/>
      <w:bookmarkStart w:id="5" w:name="_Toc216788801"/>
      <w:r w:rsidRPr="00C42910">
        <w:t>Термины, определения и сокращения</w:t>
      </w:r>
      <w:bookmarkEnd w:id="4"/>
      <w:bookmarkEnd w:id="5"/>
    </w:p>
    <w:p w:rsidR="00143DB6" w:rsidRDefault="00143DB6" w:rsidP="00143DB6">
      <w:pPr>
        <w:pStyle w:val="Heading5"/>
      </w:pPr>
      <w:bookmarkStart w:id="6" w:name="_Toc366603345"/>
      <w:bookmarkStart w:id="7" w:name="_Toc216788802"/>
      <w:r>
        <w:t>Термины и определения</w:t>
      </w:r>
      <w:bookmarkEnd w:id="6"/>
      <w:bookmarkEnd w:id="7"/>
    </w:p>
    <w:p w:rsidR="00143DB6" w:rsidRPr="00FF2505" w:rsidRDefault="00143DB6" w:rsidP="00143DB6">
      <w:pPr>
        <w:pStyle w:val="BodyText"/>
        <w:rPr>
          <w:rStyle w:val="af1"/>
        </w:rPr>
      </w:pPr>
      <w:r w:rsidRPr="00FF2505">
        <w:rPr>
          <w:rStyle w:val="af1"/>
        </w:rPr>
        <w:t>Приведите перечень терминов с соответствующими им определениями, которые встречаются по тексту данного документа (включая приложения).</w:t>
      </w:r>
    </w:p>
    <w:p w:rsidR="00143DB6" w:rsidRPr="00FF2505" w:rsidRDefault="00143DB6" w:rsidP="00143DB6">
      <w:pPr>
        <w:pStyle w:val="BodyText"/>
        <w:rPr>
          <w:rStyle w:val="af1"/>
          <w:lang w:eastAsia="ru-RU"/>
        </w:rPr>
      </w:pPr>
      <w:r w:rsidRPr="00FF2505">
        <w:rPr>
          <w:rStyle w:val="af1"/>
          <w:lang w:eastAsia="ru-RU"/>
        </w:rPr>
        <w:t>Термины приводятся в алфавитном порядке</w:t>
      </w:r>
      <w:r w:rsidR="00D4272E">
        <w:rPr>
          <w:rStyle w:val="af1"/>
          <w:lang w:eastAsia="ru-RU"/>
        </w:rPr>
        <w:t xml:space="preserve">. </w:t>
      </w:r>
      <w:r w:rsidRPr="00FF2505">
        <w:rPr>
          <w:rStyle w:val="af1"/>
          <w:lang w:eastAsia="ru-RU"/>
        </w:rPr>
        <w:t>Если в документе не использовались термины – текст шаблона удаляется и пишется слово «Отсутствуют».</w:t>
      </w:r>
    </w:p>
    <w:p w:rsidR="00143DB6" w:rsidRDefault="00143DB6" w:rsidP="00143DB6">
      <w:pPr>
        <w:pStyle w:val="BodyText"/>
        <w:rPr>
          <w:lang w:eastAsia="ru-RU"/>
        </w:rPr>
      </w:pPr>
      <w:r w:rsidRPr="00E928C8">
        <w:rPr>
          <w:lang w:eastAsia="ru-RU"/>
        </w:rPr>
        <w:t xml:space="preserve">В настоящем </w:t>
      </w:r>
      <w:r>
        <w:rPr>
          <w:lang w:eastAsia="ru-RU"/>
        </w:rPr>
        <w:t>документе</w:t>
      </w:r>
      <w:r w:rsidRPr="00E928C8">
        <w:rPr>
          <w:lang w:eastAsia="ru-RU"/>
        </w:rPr>
        <w:t xml:space="preserve"> применены следующие термины с соответствующими определениями</w:t>
      </w:r>
      <w:r>
        <w:rPr>
          <w:lang w:eastAsia="ru-RU"/>
        </w:rPr>
        <w:t>:</w:t>
      </w:r>
    </w:p>
    <w:p w:rsidR="00143DB6" w:rsidRPr="003F25FE" w:rsidRDefault="00143DB6" w:rsidP="00143DB6">
      <w:pPr>
        <w:pStyle w:val="BodyText"/>
      </w:pPr>
      <w:r w:rsidRPr="003F25FE">
        <w:t>&lt;</w:t>
      </w:r>
      <w:r w:rsidRPr="00FF2505">
        <w:rPr>
          <w:rStyle w:val="af5"/>
        </w:rPr>
        <w:t>Термин</w:t>
      </w:r>
      <w:r w:rsidRPr="003F25FE">
        <w:t>&gt;</w:t>
      </w:r>
      <w:r>
        <w:t xml:space="preserve"> –  &lt;определение&gt;.</w:t>
      </w:r>
    </w:p>
    <w:p w:rsidR="00143DB6" w:rsidRDefault="00143DB6" w:rsidP="00143DB6">
      <w:pPr>
        <w:pStyle w:val="Heading5"/>
      </w:pPr>
      <w:bookmarkStart w:id="8" w:name="_Toc366603346"/>
      <w:bookmarkStart w:id="9" w:name="_Toc216788803"/>
      <w:r>
        <w:t>С</w:t>
      </w:r>
      <w:r w:rsidRPr="0072615B">
        <w:t>окращения</w:t>
      </w:r>
      <w:bookmarkEnd w:id="8"/>
      <w:bookmarkEnd w:id="9"/>
    </w:p>
    <w:p w:rsidR="00143DB6" w:rsidRPr="00D9535F" w:rsidRDefault="00143DB6" w:rsidP="00143DB6">
      <w:pPr>
        <w:pStyle w:val="BodyText"/>
        <w:rPr>
          <w:rStyle w:val="af1"/>
        </w:rPr>
      </w:pPr>
      <w:r w:rsidRPr="00D9535F">
        <w:rPr>
          <w:rStyle w:val="af1"/>
        </w:rPr>
        <w:t xml:space="preserve">Приведите обозначения и сокращения, используемые в настоящем документе, и их расшифровку. При расшифровке обозначений могут быть указаны дополнительные разъяснения. Например, при использовании схожих с общепринятыми или аналогичных сокращений для обозначения разных объектов, указывается разъяснение «здесь:». </w:t>
      </w:r>
    </w:p>
    <w:p w:rsidR="00143DB6" w:rsidRPr="00D9535F" w:rsidRDefault="00143DB6" w:rsidP="00143DB6">
      <w:pPr>
        <w:pStyle w:val="BodyText"/>
        <w:rPr>
          <w:rStyle w:val="af1"/>
          <w:lang w:eastAsia="ru-RU"/>
        </w:rPr>
      </w:pPr>
      <w:r w:rsidRPr="00D9535F">
        <w:rPr>
          <w:rStyle w:val="af1"/>
        </w:rPr>
        <w:t>Обозначения</w:t>
      </w:r>
      <w:r w:rsidRPr="00D9535F">
        <w:rPr>
          <w:rStyle w:val="af1"/>
          <w:lang w:eastAsia="ru-RU"/>
        </w:rPr>
        <w:t xml:space="preserve"> и сокращения приводятся в алфавитном порядке</w:t>
      </w:r>
      <w:r w:rsidR="00D4272E">
        <w:rPr>
          <w:rStyle w:val="af1"/>
          <w:lang w:eastAsia="ru-RU"/>
        </w:rPr>
        <w:t xml:space="preserve">. </w:t>
      </w:r>
      <w:r w:rsidRPr="00D9535F">
        <w:rPr>
          <w:rStyle w:val="af1"/>
          <w:lang w:eastAsia="ru-RU"/>
        </w:rPr>
        <w:t xml:space="preserve">Если в документе не использовались </w:t>
      </w:r>
      <w:r w:rsidRPr="00D9535F">
        <w:rPr>
          <w:rStyle w:val="af1"/>
        </w:rPr>
        <w:t>обозначения</w:t>
      </w:r>
      <w:r w:rsidRPr="00D9535F">
        <w:rPr>
          <w:rStyle w:val="af1"/>
          <w:lang w:eastAsia="ru-RU"/>
        </w:rPr>
        <w:t xml:space="preserve"> или сокращения – текст шаблона удаляется и пишется слово «Отсутствуют».</w:t>
      </w:r>
    </w:p>
    <w:p w:rsidR="00143DB6" w:rsidRPr="00DA0084" w:rsidRDefault="00143DB6" w:rsidP="00143DB6">
      <w:pPr>
        <w:pStyle w:val="BodyText"/>
        <w:rPr>
          <w:lang w:eastAsia="ru-RU"/>
        </w:rPr>
      </w:pPr>
      <w:r w:rsidRPr="00DA0084">
        <w:rPr>
          <w:lang w:eastAsia="ru-RU"/>
        </w:rPr>
        <w:t xml:space="preserve">В настоящем документе </w:t>
      </w:r>
      <w:r>
        <w:rPr>
          <w:lang w:eastAsia="ru-RU"/>
        </w:rPr>
        <w:t>используются</w:t>
      </w:r>
      <w:r w:rsidRPr="00DA0084">
        <w:rPr>
          <w:lang w:eastAsia="ru-RU"/>
        </w:rPr>
        <w:t xml:space="preserve"> следующие сокращения</w:t>
      </w:r>
      <w:r>
        <w:rPr>
          <w:lang w:eastAsia="ru-RU"/>
        </w:rPr>
        <w:t>: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2041"/>
        <w:gridCol w:w="8222"/>
      </w:tblGrid>
      <w:tr w:rsidR="00143DB6" w:rsidTr="00E602B9">
        <w:tc>
          <w:tcPr>
            <w:tcW w:w="2041" w:type="dxa"/>
            <w:shd w:val="clear" w:color="auto" w:fill="auto"/>
          </w:tcPr>
          <w:p w:rsidR="00143DB6" w:rsidRPr="00E602B9" w:rsidRDefault="00DA0365" w:rsidP="009C7689">
            <w:pPr>
              <w:pStyle w:val="af"/>
              <w:rPr>
                <w:b/>
                <w:lang w:val="ru-RU"/>
              </w:rPr>
            </w:pPr>
            <w:r w:rsidRPr="00E602B9">
              <w:rPr>
                <w:b/>
                <w:lang w:val="ru-RU"/>
              </w:rPr>
              <w:t>ВС</w:t>
            </w:r>
          </w:p>
        </w:tc>
        <w:tc>
          <w:tcPr>
            <w:tcW w:w="8222" w:type="dxa"/>
            <w:shd w:val="clear" w:color="auto" w:fill="auto"/>
          </w:tcPr>
          <w:p w:rsidR="00143DB6" w:rsidRPr="00E602B9" w:rsidRDefault="00DA0365" w:rsidP="009C7689">
            <w:pPr>
              <w:pStyle w:val="af"/>
              <w:rPr>
                <w:lang w:val="ru-RU"/>
              </w:rPr>
            </w:pPr>
            <w:r w:rsidRPr="00E602B9">
              <w:rPr>
                <w:lang w:val="ru-RU"/>
              </w:rPr>
              <w:t>воздушное судно</w:t>
            </w:r>
          </w:p>
        </w:tc>
      </w:tr>
      <w:tr w:rsidR="00143DB6" w:rsidTr="00E602B9">
        <w:tc>
          <w:tcPr>
            <w:tcW w:w="2041" w:type="dxa"/>
            <w:shd w:val="clear" w:color="auto" w:fill="auto"/>
          </w:tcPr>
          <w:p w:rsidR="00143DB6" w:rsidRPr="00E602B9" w:rsidRDefault="0034675C" w:rsidP="009C7689">
            <w:pPr>
              <w:pStyle w:val="af"/>
              <w:rPr>
                <w:b/>
                <w:lang w:val="ru-RU"/>
              </w:rPr>
            </w:pPr>
            <w:r w:rsidRPr="00E602B9">
              <w:rPr>
                <w:b/>
                <w:lang w:val="ru-RU"/>
              </w:rPr>
              <w:t>СБ</w:t>
            </w:r>
          </w:p>
        </w:tc>
        <w:tc>
          <w:tcPr>
            <w:tcW w:w="8222" w:type="dxa"/>
            <w:shd w:val="clear" w:color="auto" w:fill="auto"/>
          </w:tcPr>
          <w:p w:rsidR="00143DB6" w:rsidRPr="00E602B9" w:rsidRDefault="0034675C" w:rsidP="009C7689">
            <w:pPr>
              <w:pStyle w:val="af"/>
              <w:rPr>
                <w:lang w:val="ru-RU"/>
              </w:rPr>
            </w:pPr>
            <w:r w:rsidRPr="00E602B9">
              <w:rPr>
                <w:lang w:val="ru-RU"/>
              </w:rPr>
              <w:t>сертификационный базис</w:t>
            </w:r>
          </w:p>
        </w:tc>
      </w:tr>
      <w:tr w:rsidR="00143DB6" w:rsidTr="00E602B9">
        <w:tc>
          <w:tcPr>
            <w:tcW w:w="2041" w:type="dxa"/>
            <w:shd w:val="clear" w:color="auto" w:fill="auto"/>
          </w:tcPr>
          <w:p w:rsidR="00143DB6" w:rsidRPr="00E602B9" w:rsidRDefault="00143DB6" w:rsidP="009C7689">
            <w:pPr>
              <w:pStyle w:val="af"/>
              <w:rPr>
                <w:b/>
                <w:lang w:val="ru-RU"/>
              </w:rPr>
            </w:pPr>
          </w:p>
        </w:tc>
        <w:tc>
          <w:tcPr>
            <w:tcW w:w="8222" w:type="dxa"/>
            <w:shd w:val="clear" w:color="auto" w:fill="auto"/>
          </w:tcPr>
          <w:p w:rsidR="00143DB6" w:rsidRPr="00E602B9" w:rsidRDefault="00143DB6" w:rsidP="009C7689">
            <w:pPr>
              <w:pStyle w:val="af"/>
              <w:rPr>
                <w:lang w:val="ru-RU"/>
              </w:rPr>
            </w:pPr>
          </w:p>
        </w:tc>
      </w:tr>
      <w:tr w:rsidR="00143DB6" w:rsidRPr="00C16518" w:rsidTr="00E602B9">
        <w:tc>
          <w:tcPr>
            <w:tcW w:w="2041" w:type="dxa"/>
            <w:shd w:val="clear" w:color="auto" w:fill="auto"/>
          </w:tcPr>
          <w:p w:rsidR="00143DB6" w:rsidRPr="00E602B9" w:rsidRDefault="00143DB6" w:rsidP="009C7689">
            <w:pPr>
              <w:pStyle w:val="af"/>
              <w:rPr>
                <w:b/>
              </w:rPr>
            </w:pPr>
          </w:p>
        </w:tc>
        <w:tc>
          <w:tcPr>
            <w:tcW w:w="8222" w:type="dxa"/>
            <w:shd w:val="clear" w:color="auto" w:fill="auto"/>
          </w:tcPr>
          <w:p w:rsidR="00143DB6" w:rsidRPr="00C16518" w:rsidRDefault="00143DB6" w:rsidP="009C7689">
            <w:pPr>
              <w:pStyle w:val="af"/>
            </w:pPr>
          </w:p>
        </w:tc>
      </w:tr>
      <w:tr w:rsidR="0034675C" w:rsidRPr="00C16518" w:rsidTr="00E602B9">
        <w:tc>
          <w:tcPr>
            <w:tcW w:w="2041" w:type="dxa"/>
            <w:shd w:val="clear" w:color="auto" w:fill="auto"/>
          </w:tcPr>
          <w:p w:rsidR="0034675C" w:rsidRPr="00E602B9" w:rsidRDefault="0034675C" w:rsidP="009C7689">
            <w:pPr>
              <w:pStyle w:val="af"/>
              <w:rPr>
                <w:b/>
              </w:rPr>
            </w:pPr>
          </w:p>
        </w:tc>
        <w:tc>
          <w:tcPr>
            <w:tcW w:w="8222" w:type="dxa"/>
            <w:shd w:val="clear" w:color="auto" w:fill="auto"/>
          </w:tcPr>
          <w:p w:rsidR="0034675C" w:rsidRPr="00C16518" w:rsidRDefault="0034675C" w:rsidP="009C7689">
            <w:pPr>
              <w:pStyle w:val="af"/>
            </w:pPr>
          </w:p>
        </w:tc>
      </w:tr>
    </w:tbl>
    <w:p w:rsidR="00C70D0A" w:rsidRPr="0018434A" w:rsidRDefault="00C70D0A" w:rsidP="00C70D0A">
      <w:pPr>
        <w:pStyle w:val="Heading1"/>
      </w:pPr>
      <w:bookmarkStart w:id="10" w:name="_Ref514852241"/>
      <w:bookmarkStart w:id="11" w:name="_Toc216788804"/>
      <w:r w:rsidRPr="0018434A">
        <w:t>Цель испытаний</w:t>
      </w:r>
      <w:bookmarkEnd w:id="10"/>
      <w:bookmarkEnd w:id="11"/>
    </w:p>
    <w:p w:rsidR="00CA3993" w:rsidRDefault="00632751" w:rsidP="00C70D0A">
      <w:pPr>
        <w:pStyle w:val="BodyText"/>
        <w:rPr>
          <w:rStyle w:val="af1"/>
        </w:rPr>
      </w:pPr>
      <w:r>
        <w:rPr>
          <w:rStyle w:val="af1"/>
        </w:rPr>
        <w:t xml:space="preserve">Укажите цели проведения </w:t>
      </w:r>
      <w:r w:rsidR="00E11224">
        <w:rPr>
          <w:rStyle w:val="af1"/>
        </w:rPr>
        <w:t>испытаний</w:t>
      </w:r>
      <w:r w:rsidR="001245BB">
        <w:rPr>
          <w:rStyle w:val="af1"/>
        </w:rPr>
        <w:t xml:space="preserve">, </w:t>
      </w:r>
      <w:r>
        <w:rPr>
          <w:rStyle w:val="af1"/>
        </w:rPr>
        <w:t xml:space="preserve">отвечающие целям соответствующего этапа сертификации образца АТ согласно АП-21. </w:t>
      </w:r>
    </w:p>
    <w:p w:rsidR="00A91640" w:rsidRPr="00C06FEF" w:rsidRDefault="00A91640" w:rsidP="00C70D0A">
      <w:pPr>
        <w:pStyle w:val="BodyText"/>
        <w:rPr>
          <w:rStyle w:val="af1"/>
        </w:rPr>
      </w:pPr>
      <w:r w:rsidRPr="00C06FEF">
        <w:rPr>
          <w:rStyle w:val="af1"/>
        </w:rPr>
        <w:t xml:space="preserve">Типовыми формулировками, </w:t>
      </w:r>
      <w:r w:rsidR="00550974" w:rsidRPr="00C06FEF">
        <w:rPr>
          <w:rStyle w:val="af1"/>
        </w:rPr>
        <w:t xml:space="preserve">рекомендуемыми к использованию </w:t>
      </w:r>
      <w:r w:rsidRPr="00C06FEF">
        <w:rPr>
          <w:rStyle w:val="af1"/>
        </w:rPr>
        <w:t xml:space="preserve">при определении целей </w:t>
      </w:r>
      <w:r w:rsidR="00F70B1C">
        <w:rPr>
          <w:rStyle w:val="af1"/>
        </w:rPr>
        <w:t>испытаний</w:t>
      </w:r>
      <w:r w:rsidR="00AE25E2">
        <w:rPr>
          <w:rStyle w:val="af1"/>
        </w:rPr>
        <w:t>,</w:t>
      </w:r>
      <w:r w:rsidR="006E6C6B">
        <w:rPr>
          <w:rStyle w:val="af1"/>
        </w:rPr>
        <w:t xml:space="preserve"> </w:t>
      </w:r>
      <w:r w:rsidRPr="00C06FEF">
        <w:rPr>
          <w:rStyle w:val="af1"/>
        </w:rPr>
        <w:t>являются:</w:t>
      </w:r>
    </w:p>
    <w:p w:rsidR="00550974" w:rsidRPr="00C905FB" w:rsidRDefault="00A91640" w:rsidP="00AE25E2">
      <w:pPr>
        <w:pStyle w:val="Heading2"/>
      </w:pPr>
      <w:bookmarkStart w:id="12" w:name="_Ref518394242"/>
      <w:bookmarkStart w:id="13" w:name="_Ref518477078"/>
      <w:r w:rsidRPr="00C905FB">
        <w:t>Определение и подтверждение соответствия самолета &lt;укажите тип&gt; в части &lt;наименование системы/</w:t>
      </w:r>
      <w:r w:rsidR="00815652" w:rsidRPr="00C905FB">
        <w:t>характеристики</w:t>
      </w:r>
      <w:r w:rsidRPr="00C905FB">
        <w:t xml:space="preserve">&gt; и (когда применимо) его эксплуатационной документации требованиям пунктов &lt;приведите перечень </w:t>
      </w:r>
      <w:r w:rsidR="000146D0" w:rsidRPr="00C905FB">
        <w:t>пунктов СБ, отнесенных к системе/характеристике по которой оформлен отчет</w:t>
      </w:r>
      <w:r w:rsidRPr="00C905FB">
        <w:t>&gt; Сертификационного базиса &lt;обозначение СБ&gt;</w:t>
      </w:r>
      <w:bookmarkEnd w:id="12"/>
      <w:r w:rsidR="00AE25E2" w:rsidRPr="00C905FB">
        <w:t>.</w:t>
      </w:r>
      <w:bookmarkEnd w:id="13"/>
    </w:p>
    <w:p w:rsidR="001245BB" w:rsidRPr="00C905FB" w:rsidRDefault="001245BB" w:rsidP="00AE25E2">
      <w:pPr>
        <w:pStyle w:val="Heading2"/>
      </w:pPr>
      <w:r w:rsidRPr="00C905FB">
        <w:t>Установление типовой конструкции самолета &lt;укажите тип&gt; в части &lt;наименование системы/</w:t>
      </w:r>
      <w:r w:rsidR="00D345F9" w:rsidRPr="00C905FB">
        <w:t>характеристики</w:t>
      </w:r>
      <w:r w:rsidRPr="00C905FB">
        <w:t>&gt; и эксплуатационных ограничений, в пределах которых ВС соответствует Сертификационному базису.</w:t>
      </w:r>
    </w:p>
    <w:p w:rsidR="00AE25E2" w:rsidRPr="00D4272E" w:rsidRDefault="00AE25E2" w:rsidP="00AE25E2">
      <w:pPr>
        <w:pStyle w:val="BodyText"/>
        <w:rPr>
          <w:rStyle w:val="af1"/>
        </w:rPr>
      </w:pPr>
      <w:r w:rsidRPr="00D4272E">
        <w:rPr>
          <w:rStyle w:val="af1"/>
        </w:rPr>
        <w:t xml:space="preserve">При этом в </w:t>
      </w:r>
      <w:r w:rsidRPr="00D4272E">
        <w:rPr>
          <w:rStyle w:val="af1"/>
        </w:rPr>
        <w:fldChar w:fldCharType="begin"/>
      </w:r>
      <w:r w:rsidRPr="00D4272E">
        <w:rPr>
          <w:rStyle w:val="af1"/>
        </w:rPr>
        <w:instrText xml:space="preserve"> REF _Ref518477078 \r \h </w:instrText>
      </w:r>
      <w:r w:rsidR="003947A5" w:rsidRPr="00D4272E">
        <w:rPr>
          <w:rStyle w:val="af1"/>
        </w:rPr>
      </w:r>
      <w:r w:rsidR="00D4272E">
        <w:rPr>
          <w:rStyle w:val="af1"/>
        </w:rPr>
        <w:instrText xml:space="preserve"> \* MERGEFORMAT </w:instrText>
      </w:r>
      <w:r w:rsidRPr="00D4272E">
        <w:rPr>
          <w:rStyle w:val="af1"/>
        </w:rPr>
        <w:fldChar w:fldCharType="separate"/>
      </w:r>
      <w:r w:rsidR="000A3B0B">
        <w:rPr>
          <w:rStyle w:val="af1"/>
        </w:rPr>
        <w:t>3.1</w:t>
      </w:r>
      <w:r w:rsidRPr="00D4272E">
        <w:rPr>
          <w:rStyle w:val="af1"/>
        </w:rPr>
        <w:fldChar w:fldCharType="end"/>
      </w:r>
      <w:r w:rsidRPr="00D4272E">
        <w:rPr>
          <w:rStyle w:val="af1"/>
        </w:rPr>
        <w:t xml:space="preserve"> должен быть приведен перечень ВСЕХ пу</w:t>
      </w:r>
      <w:r w:rsidR="005B438D">
        <w:rPr>
          <w:rStyle w:val="af1"/>
        </w:rPr>
        <w:t>нктов СБ, отнесенные к системе</w:t>
      </w:r>
      <w:r w:rsidR="005B438D" w:rsidRPr="005B438D">
        <w:rPr>
          <w:rStyle w:val="af1"/>
        </w:rPr>
        <w:t xml:space="preserve"> (</w:t>
      </w:r>
      <w:r w:rsidRPr="00D4272E">
        <w:rPr>
          <w:rStyle w:val="af1"/>
        </w:rPr>
        <w:t xml:space="preserve">характеристике) ВС, по которой оформлен отчет. </w:t>
      </w:r>
    </w:p>
    <w:p w:rsidR="006B10D2" w:rsidRPr="00C905FB" w:rsidRDefault="006B10D2" w:rsidP="00C15B0B">
      <w:pPr>
        <w:pStyle w:val="Heading1"/>
      </w:pPr>
      <w:bookmarkStart w:id="14" w:name="_Toc216788805"/>
      <w:r w:rsidRPr="00C905FB">
        <w:t>Объект испытаний</w:t>
      </w:r>
      <w:bookmarkEnd w:id="14"/>
    </w:p>
    <w:p w:rsidR="003614F3" w:rsidRPr="003614F3" w:rsidRDefault="003614F3" w:rsidP="003614F3">
      <w:pPr>
        <w:pStyle w:val="BodyText"/>
        <w:rPr>
          <w:rStyle w:val="af1"/>
          <w:b/>
        </w:rPr>
      </w:pPr>
      <w:r w:rsidRPr="003614F3">
        <w:rPr>
          <w:rStyle w:val="af1"/>
          <w:b/>
        </w:rPr>
        <w:t>Коды МОС 1и 2</w:t>
      </w:r>
    </w:p>
    <w:p w:rsidR="003614F3" w:rsidRPr="00175213" w:rsidRDefault="003614F3" w:rsidP="003614F3">
      <w:pPr>
        <w:pStyle w:val="BodyText"/>
        <w:rPr>
          <w:rStyle w:val="af1"/>
        </w:rPr>
      </w:pPr>
      <w:r w:rsidRPr="00175213">
        <w:rPr>
          <w:rStyle w:val="af1"/>
        </w:rPr>
        <w:t>Объектом анализа/расчета является заявленная на сертификацию конструкция ВС или его составных частей (включая программное обеспечение), определенная  в конструкторской и (или) эксплуатационной документации.</w:t>
      </w:r>
    </w:p>
    <w:p w:rsidR="00954881" w:rsidRDefault="00954881" w:rsidP="00954881">
      <w:pPr>
        <w:pStyle w:val="BodyText"/>
        <w:rPr>
          <w:rStyle w:val="af1"/>
        </w:rPr>
      </w:pPr>
      <w:r>
        <w:rPr>
          <w:rStyle w:val="af1"/>
        </w:rPr>
        <w:t>В разделе приводят:</w:t>
      </w:r>
    </w:p>
    <w:p w:rsidR="00954881" w:rsidRDefault="00954881" w:rsidP="00954881">
      <w:pPr>
        <w:pStyle w:val="ListBullet"/>
        <w:rPr>
          <w:rStyle w:val="af1"/>
        </w:rPr>
      </w:pPr>
      <w:r>
        <w:rPr>
          <w:rStyle w:val="af1"/>
        </w:rPr>
        <w:t>наименование и описание объекта анализа</w:t>
      </w:r>
      <w:r w:rsidR="00E4713D">
        <w:rPr>
          <w:rStyle w:val="af1"/>
        </w:rPr>
        <w:t>/</w:t>
      </w:r>
      <w:r>
        <w:rPr>
          <w:rStyle w:val="af1"/>
        </w:rPr>
        <w:t>расчета</w:t>
      </w:r>
      <w:r w:rsidR="008318F6">
        <w:rPr>
          <w:rStyle w:val="af1"/>
        </w:rPr>
        <w:t>;</w:t>
      </w:r>
    </w:p>
    <w:p w:rsidR="00954881" w:rsidRPr="000A4D67" w:rsidRDefault="00954881" w:rsidP="00954881">
      <w:pPr>
        <w:pStyle w:val="ListBullet"/>
        <w:rPr>
          <w:rStyle w:val="af1"/>
        </w:rPr>
      </w:pPr>
      <w:r w:rsidRPr="000A4D67">
        <w:rPr>
          <w:rStyle w:val="af1"/>
        </w:rPr>
        <w:t xml:space="preserve">перечень КД и (или) ЭД определяющих </w:t>
      </w:r>
      <w:r w:rsidR="008318F6" w:rsidRPr="000A4D67">
        <w:rPr>
          <w:rStyle w:val="af1"/>
        </w:rPr>
        <w:t>заявленн</w:t>
      </w:r>
      <w:r w:rsidR="00E4713D" w:rsidRPr="000A4D67">
        <w:rPr>
          <w:rStyle w:val="af1"/>
        </w:rPr>
        <w:t>ую</w:t>
      </w:r>
      <w:r w:rsidR="008318F6" w:rsidRPr="000A4D67">
        <w:rPr>
          <w:rStyle w:val="af1"/>
        </w:rPr>
        <w:t xml:space="preserve"> на сертификацию</w:t>
      </w:r>
      <w:r w:rsidR="000A4D67" w:rsidRPr="000A4D67">
        <w:rPr>
          <w:rStyle w:val="af1"/>
        </w:rPr>
        <w:t xml:space="preserve"> конструкцию</w:t>
      </w:r>
      <w:r w:rsidRPr="000A4D67">
        <w:rPr>
          <w:rStyle w:val="af1"/>
        </w:rPr>
        <w:t>, в отношении котор</w:t>
      </w:r>
      <w:r w:rsidR="000A4D67" w:rsidRPr="000A4D67">
        <w:rPr>
          <w:rStyle w:val="af1"/>
        </w:rPr>
        <w:t>ой</w:t>
      </w:r>
      <w:r w:rsidRPr="000A4D67">
        <w:rPr>
          <w:rStyle w:val="af1"/>
        </w:rPr>
        <w:t xml:space="preserve"> проводи</w:t>
      </w:r>
      <w:r w:rsidR="008318F6" w:rsidRPr="000A4D67">
        <w:rPr>
          <w:rStyle w:val="af1"/>
        </w:rPr>
        <w:t>л</w:t>
      </w:r>
      <w:r w:rsidRPr="000A4D67">
        <w:rPr>
          <w:rStyle w:val="af1"/>
        </w:rPr>
        <w:t>ся анализ/расчет</w:t>
      </w:r>
      <w:r w:rsidR="00416ACC" w:rsidRPr="000A4D67">
        <w:rPr>
          <w:rStyle w:val="af1"/>
        </w:rPr>
        <w:t>;</w:t>
      </w:r>
    </w:p>
    <w:p w:rsidR="006F10B7" w:rsidRPr="00C905FB" w:rsidRDefault="00416ACC" w:rsidP="006F10B7">
      <w:pPr>
        <w:pStyle w:val="ListBullet"/>
        <w:rPr>
          <w:rStyle w:val="af1"/>
        </w:rPr>
      </w:pPr>
      <w:r w:rsidRPr="00C905FB">
        <w:rPr>
          <w:rStyle w:val="af1"/>
        </w:rPr>
        <w:t>версии программного обеспечения бортовых вычислителей самолета, в отношении которых проводился анализ/расчет</w:t>
      </w:r>
      <w:r w:rsidR="006F10B7" w:rsidRPr="00C905FB">
        <w:rPr>
          <w:rStyle w:val="af1"/>
        </w:rPr>
        <w:t xml:space="preserve"> – если указанное программное обеспечение существенно влияет на результаты испытаний.</w:t>
      </w:r>
    </w:p>
    <w:p w:rsidR="000A4D67" w:rsidRPr="003267D1" w:rsidRDefault="000A4D67" w:rsidP="000A4D67">
      <w:pPr>
        <w:pStyle w:val="af8"/>
        <w:rPr>
          <w:rStyle w:val="af1"/>
        </w:rPr>
      </w:pPr>
      <w:r w:rsidRPr="003267D1">
        <w:rPr>
          <w:rStyle w:val="af1"/>
        </w:rPr>
        <w:t xml:space="preserve">Примечание – Если подробное описание объекта </w:t>
      </w:r>
      <w:r>
        <w:rPr>
          <w:rStyle w:val="af1"/>
        </w:rPr>
        <w:t>анализа (расчета)</w:t>
      </w:r>
      <w:r w:rsidRPr="003267D1">
        <w:rPr>
          <w:rStyle w:val="af1"/>
        </w:rPr>
        <w:t xml:space="preserve"> приводит к неоправданному увеличению объема </w:t>
      </w:r>
      <w:r>
        <w:rPr>
          <w:rStyle w:val="af1"/>
        </w:rPr>
        <w:t>отчета</w:t>
      </w:r>
      <w:r w:rsidRPr="003267D1">
        <w:rPr>
          <w:rStyle w:val="af1"/>
        </w:rPr>
        <w:t>, допускается перечисленные выше сведения по тексту раздела не приводить, а сделать ссылки на документы, содержащие соответствующую информацию.</w:t>
      </w:r>
    </w:p>
    <w:p w:rsidR="00E4713D" w:rsidRPr="003614F3" w:rsidRDefault="00E4713D" w:rsidP="00E4713D">
      <w:pPr>
        <w:pStyle w:val="BodyText"/>
        <w:rPr>
          <w:rStyle w:val="af1"/>
          <w:b/>
        </w:rPr>
      </w:pPr>
      <w:r w:rsidRPr="003614F3">
        <w:rPr>
          <w:rStyle w:val="af1"/>
          <w:b/>
        </w:rPr>
        <w:t xml:space="preserve">Код МОС </w:t>
      </w:r>
      <w:r>
        <w:rPr>
          <w:rStyle w:val="af1"/>
          <w:b/>
        </w:rPr>
        <w:t>4</w:t>
      </w:r>
    </w:p>
    <w:p w:rsidR="003614F3" w:rsidRDefault="00E4713D" w:rsidP="00A17E8B">
      <w:pPr>
        <w:pStyle w:val="BodyText"/>
        <w:rPr>
          <w:rStyle w:val="af1"/>
        </w:rPr>
      </w:pPr>
      <w:r>
        <w:rPr>
          <w:rStyle w:val="af1"/>
        </w:rPr>
        <w:t>Объектом испытаний является составная часть</w:t>
      </w:r>
      <w:r w:rsidR="00D84395">
        <w:rPr>
          <w:rStyle w:val="af1"/>
        </w:rPr>
        <w:t xml:space="preserve"> (-и)</w:t>
      </w:r>
      <w:r>
        <w:rPr>
          <w:rStyle w:val="af1"/>
        </w:rPr>
        <w:t xml:space="preserve"> </w:t>
      </w:r>
      <w:r w:rsidR="00D84395">
        <w:rPr>
          <w:rStyle w:val="af1"/>
        </w:rPr>
        <w:t>(собственной разработки или изготовленн</w:t>
      </w:r>
      <w:r w:rsidR="00643FEA">
        <w:rPr>
          <w:rStyle w:val="af1"/>
        </w:rPr>
        <w:t>ые</w:t>
      </w:r>
      <w:r w:rsidR="00D84395">
        <w:rPr>
          <w:rStyle w:val="af1"/>
        </w:rPr>
        <w:t xml:space="preserve"> по техническому заданию Корпорации)</w:t>
      </w:r>
      <w:r w:rsidR="00643FEA" w:rsidRPr="00643FEA">
        <w:rPr>
          <w:rStyle w:val="af1"/>
        </w:rPr>
        <w:t xml:space="preserve"> </w:t>
      </w:r>
      <w:r w:rsidR="00643FEA">
        <w:rPr>
          <w:rStyle w:val="af1"/>
        </w:rPr>
        <w:t>ВС</w:t>
      </w:r>
      <w:r>
        <w:rPr>
          <w:rStyle w:val="af1"/>
        </w:rPr>
        <w:t>.</w:t>
      </w:r>
    </w:p>
    <w:p w:rsidR="0096443D" w:rsidRDefault="0096443D" w:rsidP="0096443D">
      <w:pPr>
        <w:pStyle w:val="BodyText"/>
        <w:rPr>
          <w:rStyle w:val="af1"/>
        </w:rPr>
      </w:pPr>
      <w:r>
        <w:rPr>
          <w:rStyle w:val="af1"/>
        </w:rPr>
        <w:t>В разделе приводят:</w:t>
      </w:r>
    </w:p>
    <w:p w:rsidR="009D3B25" w:rsidRDefault="009D3B25" w:rsidP="009D3B25">
      <w:pPr>
        <w:pStyle w:val="ListBullet"/>
        <w:rPr>
          <w:rStyle w:val="af1"/>
        </w:rPr>
      </w:pPr>
      <w:r>
        <w:rPr>
          <w:rStyle w:val="af1"/>
        </w:rPr>
        <w:t>наименование и описание объекта испытаний</w:t>
      </w:r>
      <w:r w:rsidRPr="003267D1">
        <w:rPr>
          <w:rStyle w:val="af1"/>
        </w:rPr>
        <w:t>, включая</w:t>
      </w:r>
      <w:r>
        <w:rPr>
          <w:rStyle w:val="af1"/>
        </w:rPr>
        <w:t>:</w:t>
      </w:r>
    </w:p>
    <w:p w:rsidR="009D3B25" w:rsidRDefault="009D3B25" w:rsidP="009D3B25">
      <w:pPr>
        <w:pStyle w:val="ListNumber2"/>
        <w:numPr>
          <w:ilvl w:val="0"/>
          <w:numId w:val="18"/>
        </w:numPr>
        <w:rPr>
          <w:rStyle w:val="af1"/>
        </w:rPr>
      </w:pPr>
      <w:r w:rsidRPr="003267D1">
        <w:rPr>
          <w:rStyle w:val="af1"/>
        </w:rPr>
        <w:t xml:space="preserve">подтверждение, что проходившая испытания конструкция, соответствует </w:t>
      </w:r>
      <w:r>
        <w:rPr>
          <w:rStyle w:val="af1"/>
        </w:rPr>
        <w:t>конструкции, заявленной на сертификацию, или</w:t>
      </w:r>
    </w:p>
    <w:p w:rsidR="009D3B25" w:rsidRDefault="009D3B25" w:rsidP="009D3B25">
      <w:pPr>
        <w:pStyle w:val="ListNumber2"/>
        <w:numPr>
          <w:ilvl w:val="0"/>
          <w:numId w:val="18"/>
        </w:numPr>
        <w:rPr>
          <w:rStyle w:val="af1"/>
        </w:rPr>
      </w:pPr>
      <w:r>
        <w:rPr>
          <w:rStyle w:val="af1"/>
        </w:rPr>
        <w:t>описание отличий (при наличии последних) конструкции, проходившей испытания, от конструкции, заявленной на сертификацию, с обязательным подтверждением того, что указанные отличия не влияют на результаты проведенных испытаний;</w:t>
      </w:r>
    </w:p>
    <w:p w:rsidR="00407C1E" w:rsidRDefault="0096443D" w:rsidP="0096443D">
      <w:pPr>
        <w:pStyle w:val="ListBullet"/>
        <w:rPr>
          <w:rStyle w:val="af1"/>
        </w:rPr>
      </w:pPr>
      <w:r>
        <w:rPr>
          <w:rStyle w:val="af1"/>
        </w:rPr>
        <w:t>перечень КД и ЭД определяющих конструкцию</w:t>
      </w:r>
      <w:r w:rsidR="00D84395">
        <w:rPr>
          <w:rStyle w:val="af1"/>
        </w:rPr>
        <w:t xml:space="preserve"> составной части (-ей)</w:t>
      </w:r>
      <w:r>
        <w:rPr>
          <w:rStyle w:val="af1"/>
        </w:rPr>
        <w:t>, проход</w:t>
      </w:r>
      <w:r w:rsidR="00407C1E">
        <w:rPr>
          <w:rStyle w:val="af1"/>
        </w:rPr>
        <w:t>ивш</w:t>
      </w:r>
      <w:r w:rsidR="00D84395">
        <w:rPr>
          <w:rStyle w:val="af1"/>
        </w:rPr>
        <w:t>ей</w:t>
      </w:r>
      <w:r w:rsidR="00407C1E">
        <w:rPr>
          <w:rStyle w:val="af1"/>
        </w:rPr>
        <w:t xml:space="preserve"> испытания</w:t>
      </w:r>
      <w:r w:rsidR="00D84395">
        <w:rPr>
          <w:rStyle w:val="af1"/>
        </w:rPr>
        <w:t>, и (или) паспортные данные указанной составной части (-ей)</w:t>
      </w:r>
      <w:r w:rsidR="00407C1E">
        <w:rPr>
          <w:rStyle w:val="af1"/>
        </w:rPr>
        <w:t>;</w:t>
      </w:r>
    </w:p>
    <w:p w:rsidR="00407C1E" w:rsidRDefault="00407C1E" w:rsidP="00407C1E">
      <w:pPr>
        <w:pStyle w:val="ListBullet"/>
        <w:rPr>
          <w:rStyle w:val="af1"/>
        </w:rPr>
      </w:pPr>
      <w:r w:rsidRPr="003267D1">
        <w:rPr>
          <w:rStyle w:val="af1"/>
        </w:rPr>
        <w:t xml:space="preserve">описание системы </w:t>
      </w:r>
      <w:r>
        <w:rPr>
          <w:rStyle w:val="af1"/>
        </w:rPr>
        <w:t>измерений и метрологического обеспечения испытательного стенда;</w:t>
      </w:r>
    </w:p>
    <w:p w:rsidR="006F10B7" w:rsidRPr="00C905FB" w:rsidRDefault="006F10B7" w:rsidP="006F10B7">
      <w:pPr>
        <w:pStyle w:val="ListBullet"/>
        <w:rPr>
          <w:rStyle w:val="af1"/>
        </w:rPr>
      </w:pPr>
      <w:r w:rsidRPr="00C905FB">
        <w:rPr>
          <w:rStyle w:val="af1"/>
        </w:rPr>
        <w:t>версии программного обеспечения бортовых вычислителей стенда, с которыми проведены испытания – если указанное программное обеспечение существенно влияет на результаты испытаний.</w:t>
      </w:r>
    </w:p>
    <w:p w:rsidR="00407C1E" w:rsidRPr="003267D1" w:rsidRDefault="00407C1E" w:rsidP="00407C1E">
      <w:pPr>
        <w:pStyle w:val="af8"/>
        <w:rPr>
          <w:rStyle w:val="af1"/>
        </w:rPr>
      </w:pPr>
      <w:r w:rsidRPr="003267D1">
        <w:rPr>
          <w:rStyle w:val="af1"/>
        </w:rPr>
        <w:t xml:space="preserve">Примечание – Если подробное описание объекта испытаний приводит к неоправданному увеличению объема </w:t>
      </w:r>
      <w:r w:rsidR="00D84395">
        <w:rPr>
          <w:rStyle w:val="af1"/>
        </w:rPr>
        <w:t>отчета</w:t>
      </w:r>
      <w:r w:rsidRPr="003267D1">
        <w:rPr>
          <w:rStyle w:val="af1"/>
        </w:rPr>
        <w:t>, допускается перечисленные выше сведения по тексту раздела не приводить, а сделать ссылки на документы, содержащие соответствующую информацию.</w:t>
      </w:r>
    </w:p>
    <w:p w:rsidR="00DD3886" w:rsidRPr="003614F3" w:rsidRDefault="00DD3886" w:rsidP="00DD3886">
      <w:pPr>
        <w:pStyle w:val="BodyText"/>
        <w:rPr>
          <w:rStyle w:val="af1"/>
          <w:b/>
        </w:rPr>
      </w:pPr>
      <w:r w:rsidRPr="003614F3">
        <w:rPr>
          <w:rStyle w:val="af1"/>
          <w:b/>
        </w:rPr>
        <w:t xml:space="preserve">Коды МОС </w:t>
      </w:r>
      <w:r>
        <w:rPr>
          <w:rStyle w:val="af1"/>
          <w:b/>
        </w:rPr>
        <w:t>5</w:t>
      </w:r>
      <w:r w:rsidR="006F10B7">
        <w:rPr>
          <w:rStyle w:val="af1"/>
          <w:b/>
        </w:rPr>
        <w:t xml:space="preserve"> </w:t>
      </w:r>
      <w:r w:rsidRPr="003614F3">
        <w:rPr>
          <w:rStyle w:val="af1"/>
          <w:b/>
        </w:rPr>
        <w:t xml:space="preserve">и </w:t>
      </w:r>
      <w:r>
        <w:rPr>
          <w:rStyle w:val="af1"/>
          <w:b/>
        </w:rPr>
        <w:t>6</w:t>
      </w:r>
    </w:p>
    <w:p w:rsidR="00E4713D" w:rsidRDefault="006D0C2C" w:rsidP="00A17E8B">
      <w:pPr>
        <w:pStyle w:val="BodyText"/>
        <w:rPr>
          <w:rStyle w:val="af1"/>
        </w:rPr>
      </w:pPr>
      <w:r>
        <w:rPr>
          <w:rStyle w:val="af1"/>
        </w:rPr>
        <w:t xml:space="preserve">Объектом испытаний является ВС </w:t>
      </w:r>
      <w:r w:rsidR="00AF5A61">
        <w:rPr>
          <w:rStyle w:val="af1"/>
        </w:rPr>
        <w:t>в целом</w:t>
      </w:r>
      <w:r>
        <w:rPr>
          <w:rStyle w:val="af1"/>
        </w:rPr>
        <w:t>.</w:t>
      </w:r>
    </w:p>
    <w:p w:rsidR="006D0C2C" w:rsidRDefault="006D0C2C" w:rsidP="006D0C2C">
      <w:pPr>
        <w:pStyle w:val="BodyText"/>
        <w:rPr>
          <w:rStyle w:val="af1"/>
        </w:rPr>
      </w:pPr>
      <w:r>
        <w:rPr>
          <w:rStyle w:val="af1"/>
        </w:rPr>
        <w:t>В разделе приводят:</w:t>
      </w:r>
    </w:p>
    <w:p w:rsidR="006D0C2C" w:rsidRPr="006973A0" w:rsidRDefault="006D0C2C" w:rsidP="006D0C2C">
      <w:pPr>
        <w:pStyle w:val="ListBullet"/>
        <w:rPr>
          <w:rStyle w:val="af1"/>
        </w:rPr>
      </w:pPr>
      <w:r>
        <w:rPr>
          <w:rStyle w:val="af1"/>
        </w:rPr>
        <w:t xml:space="preserve">наименование и описание </w:t>
      </w:r>
      <w:r w:rsidR="007A039C">
        <w:rPr>
          <w:rStyle w:val="af1"/>
        </w:rPr>
        <w:t xml:space="preserve">той </w:t>
      </w:r>
      <w:r>
        <w:rPr>
          <w:rStyle w:val="af1"/>
        </w:rPr>
        <w:t>части конструкции</w:t>
      </w:r>
      <w:r w:rsidR="006F10B7">
        <w:rPr>
          <w:rStyle w:val="af1"/>
        </w:rPr>
        <w:t xml:space="preserve"> (характеристики)</w:t>
      </w:r>
      <w:r w:rsidR="007A039C">
        <w:rPr>
          <w:rStyle w:val="af1"/>
        </w:rPr>
        <w:t xml:space="preserve"> ВС</w:t>
      </w:r>
      <w:r>
        <w:rPr>
          <w:rStyle w:val="af1"/>
        </w:rPr>
        <w:t>, которая подвергалась испытаниям по теме отчета</w:t>
      </w:r>
      <w:r w:rsidRPr="003267D1">
        <w:rPr>
          <w:rStyle w:val="af1"/>
        </w:rPr>
        <w:t xml:space="preserve">, включая подтверждение, что проходившая испытания конструкция, соответствует </w:t>
      </w:r>
      <w:r>
        <w:rPr>
          <w:rStyle w:val="af1"/>
        </w:rPr>
        <w:t>конструкции, заявленной на сертификацию;</w:t>
      </w:r>
    </w:p>
    <w:p w:rsidR="006973A0" w:rsidRDefault="006973A0" w:rsidP="006973A0">
      <w:pPr>
        <w:pStyle w:val="ListBullet"/>
        <w:rPr>
          <w:rStyle w:val="af1"/>
        </w:rPr>
      </w:pPr>
      <w:r>
        <w:rPr>
          <w:rStyle w:val="af1"/>
        </w:rPr>
        <w:t>перечень КД и ЭД, определяющих конструкцию, проходившую испытания;</w:t>
      </w:r>
    </w:p>
    <w:p w:rsidR="006973A0" w:rsidRPr="003267D1" w:rsidRDefault="006973A0" w:rsidP="006973A0">
      <w:pPr>
        <w:pStyle w:val="ListBullet"/>
        <w:rPr>
          <w:rStyle w:val="af1"/>
        </w:rPr>
      </w:pPr>
      <w:r w:rsidRPr="003267D1">
        <w:rPr>
          <w:rStyle w:val="af1"/>
        </w:rPr>
        <w:t xml:space="preserve">номера экземпляров ВС, </w:t>
      </w:r>
      <w:r>
        <w:rPr>
          <w:rStyle w:val="af1"/>
        </w:rPr>
        <w:t xml:space="preserve">на которых проводились </w:t>
      </w:r>
      <w:r w:rsidRPr="003267D1">
        <w:rPr>
          <w:rStyle w:val="af1"/>
        </w:rPr>
        <w:t>испытания, с указанием отличий (при наличии последних) в конструкции указанных экземпляров от конструкции, заявленной на сертификацию, включая подтверждение того, что указанные отличия не влияют на результаты проведенных испытаний;</w:t>
      </w:r>
    </w:p>
    <w:p w:rsidR="00012D42" w:rsidRPr="003267D1" w:rsidRDefault="00012D42" w:rsidP="00012D42">
      <w:pPr>
        <w:pStyle w:val="ListBullet"/>
        <w:rPr>
          <w:rStyle w:val="af1"/>
        </w:rPr>
      </w:pPr>
      <w:r w:rsidRPr="003267D1">
        <w:rPr>
          <w:rStyle w:val="af1"/>
        </w:rPr>
        <w:t>описание системы бортовых измерений экземпляров ВС, проходивших испытани</w:t>
      </w:r>
      <w:r>
        <w:rPr>
          <w:rStyle w:val="af1"/>
        </w:rPr>
        <w:t>я</w:t>
      </w:r>
      <w:r w:rsidRPr="003267D1">
        <w:rPr>
          <w:rStyle w:val="af1"/>
        </w:rPr>
        <w:t>;</w:t>
      </w:r>
    </w:p>
    <w:p w:rsidR="00012D42" w:rsidRPr="00C905FB" w:rsidRDefault="00012D42" w:rsidP="00012D42">
      <w:pPr>
        <w:pStyle w:val="ListBullet"/>
        <w:rPr>
          <w:rStyle w:val="af1"/>
        </w:rPr>
      </w:pPr>
      <w:r w:rsidRPr="00C905FB">
        <w:rPr>
          <w:rStyle w:val="af1"/>
        </w:rPr>
        <w:t>версии программного обеспечения бортовы</w:t>
      </w:r>
      <w:r w:rsidR="00AF5A61" w:rsidRPr="00C905FB">
        <w:rPr>
          <w:rStyle w:val="af1"/>
        </w:rPr>
        <w:t>х вычислителей самолета</w:t>
      </w:r>
      <w:r w:rsidRPr="00C905FB">
        <w:rPr>
          <w:rStyle w:val="af1"/>
        </w:rPr>
        <w:t>, с которыми проведены испытания – если указанное программное обеспечение существенно влияет на результаты испытаний.</w:t>
      </w:r>
    </w:p>
    <w:p w:rsidR="00012D42" w:rsidRPr="003267D1" w:rsidRDefault="00012D42" w:rsidP="00012D42">
      <w:pPr>
        <w:pStyle w:val="af8"/>
        <w:rPr>
          <w:rStyle w:val="af1"/>
        </w:rPr>
      </w:pPr>
      <w:r w:rsidRPr="003267D1">
        <w:rPr>
          <w:rStyle w:val="af1"/>
        </w:rPr>
        <w:t xml:space="preserve">Примечание – Если подробное описание объекта испытаний приводит к неоправданному увеличению объема </w:t>
      </w:r>
      <w:r>
        <w:rPr>
          <w:rStyle w:val="af1"/>
        </w:rPr>
        <w:t>отчета</w:t>
      </w:r>
      <w:r w:rsidRPr="003267D1">
        <w:rPr>
          <w:rStyle w:val="af1"/>
        </w:rPr>
        <w:t>, допускается перечисленные выше сведения по тексту раздела не приводить, а сделать ссылки на документы, содержащие соответствующую информацию.</w:t>
      </w:r>
    </w:p>
    <w:p w:rsidR="00A26025" w:rsidRPr="003614F3" w:rsidRDefault="00A26025" w:rsidP="00A26025">
      <w:pPr>
        <w:pStyle w:val="BodyText"/>
        <w:rPr>
          <w:rStyle w:val="af1"/>
          <w:b/>
        </w:rPr>
      </w:pPr>
      <w:r w:rsidRPr="003614F3">
        <w:rPr>
          <w:rStyle w:val="af1"/>
          <w:b/>
        </w:rPr>
        <w:t xml:space="preserve">Код МОС </w:t>
      </w:r>
      <w:r>
        <w:rPr>
          <w:rStyle w:val="af1"/>
          <w:b/>
        </w:rPr>
        <w:t>7</w:t>
      </w:r>
    </w:p>
    <w:p w:rsidR="006973A0" w:rsidRPr="00FC4234" w:rsidRDefault="00B24F27" w:rsidP="00012D42">
      <w:pPr>
        <w:pStyle w:val="ListBullet"/>
        <w:numPr>
          <w:ilvl w:val="0"/>
          <w:numId w:val="0"/>
        </w:numPr>
        <w:ind w:firstLine="709"/>
        <w:rPr>
          <w:rStyle w:val="af1"/>
        </w:rPr>
      </w:pPr>
      <w:r w:rsidRPr="00FC4234">
        <w:rPr>
          <w:rStyle w:val="af1"/>
        </w:rPr>
        <w:t>Объектом моделирования является заявленная на сертификацию конструкция ВС или его составных частей.</w:t>
      </w:r>
    </w:p>
    <w:p w:rsidR="00012D42" w:rsidRDefault="00416ACC" w:rsidP="00012D42">
      <w:pPr>
        <w:pStyle w:val="ListBullet"/>
        <w:numPr>
          <w:ilvl w:val="0"/>
          <w:numId w:val="0"/>
        </w:numPr>
        <w:ind w:firstLine="709"/>
        <w:rPr>
          <w:rStyle w:val="af1"/>
        </w:rPr>
      </w:pPr>
      <w:r>
        <w:rPr>
          <w:rStyle w:val="af1"/>
        </w:rPr>
        <w:t>В разделе приводят:</w:t>
      </w:r>
    </w:p>
    <w:p w:rsidR="007A039C" w:rsidRPr="007A039C" w:rsidRDefault="007A039C" w:rsidP="007A039C">
      <w:pPr>
        <w:pStyle w:val="ListBullet"/>
        <w:rPr>
          <w:rStyle w:val="af1"/>
        </w:rPr>
      </w:pPr>
      <w:r w:rsidRPr="007A039C">
        <w:rPr>
          <w:rStyle w:val="af1"/>
        </w:rPr>
        <w:t>наименование и описание объекта моделирования;</w:t>
      </w:r>
    </w:p>
    <w:p w:rsidR="007A039C" w:rsidRDefault="007A039C" w:rsidP="007A039C">
      <w:pPr>
        <w:pStyle w:val="ListBullet"/>
        <w:rPr>
          <w:rStyle w:val="af1"/>
        </w:rPr>
      </w:pPr>
      <w:r>
        <w:rPr>
          <w:rStyle w:val="af1"/>
        </w:rPr>
        <w:t xml:space="preserve">перечень КД и ЭД определяющих заявленную </w:t>
      </w:r>
      <w:r w:rsidR="00FC4234">
        <w:rPr>
          <w:rStyle w:val="af1"/>
        </w:rPr>
        <w:t>на сертификацию</w:t>
      </w:r>
      <w:r>
        <w:rPr>
          <w:rStyle w:val="af1"/>
        </w:rPr>
        <w:t xml:space="preserve"> конструкцию, в отношении которой проводились работы по моделированию;</w:t>
      </w:r>
    </w:p>
    <w:p w:rsidR="00012D42" w:rsidRPr="007A039C" w:rsidRDefault="007A039C" w:rsidP="007A039C">
      <w:pPr>
        <w:pStyle w:val="ListBullet"/>
        <w:rPr>
          <w:rStyle w:val="af1"/>
        </w:rPr>
      </w:pPr>
      <w:r w:rsidRPr="007A039C">
        <w:rPr>
          <w:rStyle w:val="af1"/>
        </w:rPr>
        <w:t>описание примененных при моделировании стендов и моделей;</w:t>
      </w:r>
    </w:p>
    <w:p w:rsidR="007A039C" w:rsidRPr="007A039C" w:rsidRDefault="007A039C" w:rsidP="007A039C">
      <w:pPr>
        <w:pStyle w:val="ListBullet"/>
        <w:rPr>
          <w:rStyle w:val="af1"/>
        </w:rPr>
      </w:pPr>
      <w:r w:rsidRPr="007A039C">
        <w:rPr>
          <w:rStyle w:val="af1"/>
        </w:rPr>
        <w:t>сведения о соответствии примененных при моделировании стендов и моделей объекту моделирования.</w:t>
      </w:r>
    </w:p>
    <w:p w:rsidR="007A039C" w:rsidRPr="003267D1" w:rsidRDefault="007A039C" w:rsidP="007A039C">
      <w:pPr>
        <w:pStyle w:val="af8"/>
        <w:rPr>
          <w:rStyle w:val="af1"/>
        </w:rPr>
      </w:pPr>
      <w:r w:rsidRPr="003267D1">
        <w:rPr>
          <w:rStyle w:val="af1"/>
        </w:rPr>
        <w:t xml:space="preserve">Примечание – Если подробное описание объекта </w:t>
      </w:r>
      <w:r w:rsidR="00FC4234">
        <w:rPr>
          <w:rStyle w:val="af1"/>
        </w:rPr>
        <w:t>моделирования</w:t>
      </w:r>
      <w:r w:rsidRPr="003267D1">
        <w:rPr>
          <w:rStyle w:val="af1"/>
        </w:rPr>
        <w:t xml:space="preserve"> приводит к неоправданному увеличению объема </w:t>
      </w:r>
      <w:r>
        <w:rPr>
          <w:rStyle w:val="af1"/>
        </w:rPr>
        <w:t>отчета</w:t>
      </w:r>
      <w:r w:rsidRPr="003267D1">
        <w:rPr>
          <w:rStyle w:val="af1"/>
        </w:rPr>
        <w:t>, допускается перечисленные выше сведения по тексту раздела не приводить, а сделать ссылки на документы, содержащие соответствующую информацию.</w:t>
      </w:r>
    </w:p>
    <w:p w:rsidR="00D82D46" w:rsidRPr="00534059" w:rsidRDefault="00534059" w:rsidP="000F7E54">
      <w:pPr>
        <w:pStyle w:val="Heading1"/>
      </w:pPr>
      <w:r w:rsidRPr="00534059">
        <w:rPr>
          <w:rStyle w:val="BodyTextChar"/>
        </w:rPr>
        <w:br w:type="page"/>
      </w:r>
      <w:bookmarkStart w:id="15" w:name="_Toc216788806"/>
      <w:r w:rsidR="005666FA" w:rsidRPr="00534059">
        <w:t>Заключение</w:t>
      </w:r>
      <w:bookmarkEnd w:id="15"/>
    </w:p>
    <w:p w:rsidR="00EB5FEC" w:rsidRDefault="008842CB" w:rsidP="009C2255">
      <w:pPr>
        <w:pStyle w:val="BodyText"/>
        <w:rPr>
          <w:rStyle w:val="af1"/>
        </w:rPr>
      </w:pPr>
      <w:r>
        <w:rPr>
          <w:rStyle w:val="af1"/>
        </w:rPr>
        <w:t xml:space="preserve">В разделе приводя </w:t>
      </w:r>
      <w:r w:rsidR="005168E3">
        <w:rPr>
          <w:rStyle w:val="af1"/>
        </w:rPr>
        <w:t xml:space="preserve">заключение, сделанное по результатам </w:t>
      </w:r>
      <w:r w:rsidR="00385EDC">
        <w:rPr>
          <w:rStyle w:val="af1"/>
        </w:rPr>
        <w:t xml:space="preserve">проведенных </w:t>
      </w:r>
      <w:r w:rsidR="00BF5742">
        <w:rPr>
          <w:rStyle w:val="af1"/>
        </w:rPr>
        <w:t>испытаний (</w:t>
      </w:r>
      <w:r w:rsidR="00385EDC">
        <w:rPr>
          <w:rStyle w:val="af1"/>
        </w:rPr>
        <w:t>сертификационных работ</w:t>
      </w:r>
      <w:r w:rsidR="00BF5742">
        <w:rPr>
          <w:rStyle w:val="af1"/>
        </w:rPr>
        <w:t>)</w:t>
      </w:r>
      <w:r w:rsidR="005168E3">
        <w:rPr>
          <w:rStyle w:val="af1"/>
        </w:rPr>
        <w:t>. Формулировки заключения должн</w:t>
      </w:r>
      <w:r w:rsidR="00CA405C">
        <w:rPr>
          <w:rStyle w:val="af1"/>
        </w:rPr>
        <w:t>ы</w:t>
      </w:r>
      <w:r w:rsidR="005168E3">
        <w:rPr>
          <w:rStyle w:val="af1"/>
        </w:rPr>
        <w:t xml:space="preserve"> соответствовать целям испытаний, приведенным в разделе </w:t>
      </w:r>
      <w:r w:rsidR="005168E3">
        <w:rPr>
          <w:rStyle w:val="af1"/>
        </w:rPr>
        <w:fldChar w:fldCharType="begin"/>
      </w:r>
      <w:r w:rsidR="005168E3">
        <w:rPr>
          <w:rStyle w:val="af1"/>
        </w:rPr>
        <w:instrText xml:space="preserve"> REF _Ref514852241 \r \h </w:instrText>
      </w:r>
      <w:r w:rsidR="005168E3" w:rsidRPr="009C2255">
        <w:rPr>
          <w:i/>
          <w:color w:val="0000FF"/>
        </w:rPr>
      </w:r>
      <w:r w:rsidR="005168E3">
        <w:rPr>
          <w:rStyle w:val="af1"/>
        </w:rPr>
        <w:fldChar w:fldCharType="separate"/>
      </w:r>
      <w:r w:rsidR="000A3B0B">
        <w:rPr>
          <w:rStyle w:val="af1"/>
        </w:rPr>
        <w:t>3</w:t>
      </w:r>
      <w:r w:rsidR="005168E3">
        <w:rPr>
          <w:rStyle w:val="af1"/>
        </w:rPr>
        <w:fldChar w:fldCharType="end"/>
      </w:r>
      <w:r w:rsidR="005168E3">
        <w:rPr>
          <w:rStyle w:val="af1"/>
        </w:rPr>
        <w:t xml:space="preserve"> настоящего документа.</w:t>
      </w:r>
      <w:r w:rsidR="00B64206">
        <w:rPr>
          <w:rStyle w:val="af1"/>
        </w:rPr>
        <w:t xml:space="preserve"> </w:t>
      </w:r>
    </w:p>
    <w:p w:rsidR="003C5D20" w:rsidRPr="00925D90" w:rsidRDefault="003C5D20" w:rsidP="003C5D20">
      <w:pPr>
        <w:pStyle w:val="BodyText"/>
        <w:rPr>
          <w:rStyle w:val="af1"/>
        </w:rPr>
      </w:pPr>
      <w:r w:rsidRPr="00925D90">
        <w:rPr>
          <w:rStyle w:val="af1"/>
        </w:rPr>
        <w:t xml:space="preserve">Типовыми формулировками, </w:t>
      </w:r>
      <w:r w:rsidR="007712EF" w:rsidRPr="00925D90">
        <w:rPr>
          <w:rStyle w:val="af1"/>
        </w:rPr>
        <w:t>рекомендуемыми к</w:t>
      </w:r>
      <w:r w:rsidRPr="00925D90">
        <w:rPr>
          <w:rStyle w:val="af1"/>
        </w:rPr>
        <w:t xml:space="preserve"> использованию при формировании заключения</w:t>
      </w:r>
      <w:r w:rsidR="00EF2D87">
        <w:rPr>
          <w:rStyle w:val="af1"/>
        </w:rPr>
        <w:t>,</w:t>
      </w:r>
      <w:r w:rsidRPr="00925D90">
        <w:rPr>
          <w:rStyle w:val="af1"/>
        </w:rPr>
        <w:t xml:space="preserve"> являются:</w:t>
      </w:r>
    </w:p>
    <w:p w:rsidR="00925D90" w:rsidRDefault="00EF2D87" w:rsidP="00925D90">
      <w:pPr>
        <w:pStyle w:val="ListNumber"/>
        <w:numPr>
          <w:ilvl w:val="0"/>
          <w:numId w:val="30"/>
        </w:numPr>
        <w:rPr>
          <w:rStyle w:val="af1"/>
        </w:rPr>
      </w:pPr>
      <w:bookmarkStart w:id="16" w:name="_Ref518475344"/>
      <w:r>
        <w:rPr>
          <w:rStyle w:val="af1"/>
        </w:rPr>
        <w:t>е</w:t>
      </w:r>
      <w:r w:rsidR="00925D90">
        <w:rPr>
          <w:rStyle w:val="af1"/>
        </w:rPr>
        <w:t>сли подтверждение соответствия системы (характеристики) требованиям каких-либо пунктов СБ, отнесенных к данной системе/характеристике, содержится в данном документе:</w:t>
      </w:r>
    </w:p>
    <w:p w:rsidR="007712EF" w:rsidRPr="00C905FB" w:rsidRDefault="003C5D20" w:rsidP="00C13DF0">
      <w:pPr>
        <w:pStyle w:val="Heading2"/>
      </w:pPr>
      <w:r w:rsidRPr="00C905FB">
        <w:t xml:space="preserve">Определено и подтверждено соответствие самолета &lt;укажите тип&gt; в части &lt;наименование </w:t>
      </w:r>
      <w:r w:rsidR="00D4272E" w:rsidRPr="00C905FB">
        <w:t>системы/характеристики</w:t>
      </w:r>
      <w:r w:rsidRPr="00C905FB">
        <w:t xml:space="preserve">&gt; и (когда применимо) его эксплуатационной документации требованиям пунктов </w:t>
      </w:r>
      <w:r w:rsidR="00C13DF0" w:rsidRPr="00C905FB">
        <w:t xml:space="preserve">&lt;приведите перечень пунктов&gt; </w:t>
      </w:r>
      <w:r w:rsidRPr="00C905FB">
        <w:t>Сертификац</w:t>
      </w:r>
      <w:r w:rsidR="00C13DF0" w:rsidRPr="00C905FB">
        <w:t>ионного базиса &lt;обозначение СБ&gt;.</w:t>
      </w:r>
      <w:bookmarkEnd w:id="16"/>
    </w:p>
    <w:p w:rsidR="00925D90" w:rsidRDefault="00EF2D87" w:rsidP="00925D90">
      <w:pPr>
        <w:pStyle w:val="ListNumber"/>
        <w:rPr>
          <w:rStyle w:val="af1"/>
        </w:rPr>
      </w:pPr>
      <w:r>
        <w:rPr>
          <w:rStyle w:val="af1"/>
        </w:rPr>
        <w:t>е</w:t>
      </w:r>
      <w:r w:rsidR="00925D90">
        <w:rPr>
          <w:rStyle w:val="af1"/>
        </w:rPr>
        <w:t>сли подтверждение соответствия системы (характеристики) требованиям каких-либо пунктов СБ, отнесенных к данной системе/характеристике, содержится в другом документе (-ах):</w:t>
      </w:r>
    </w:p>
    <w:p w:rsidR="00925D90" w:rsidRPr="00C905FB" w:rsidRDefault="00925D90" w:rsidP="00925D90">
      <w:pPr>
        <w:pStyle w:val="Heading2"/>
      </w:pPr>
      <w:bookmarkStart w:id="17" w:name="_Ref518473590"/>
      <w:r w:rsidRPr="00C905FB">
        <w:t>Соответствие самолета &lt;укажите тип&gt; в части &lt;наименование системы/характеристики&gt; и (когда применимо) его эксплуатационной документации:</w:t>
      </w:r>
      <w:bookmarkEnd w:id="17"/>
    </w:p>
    <w:p w:rsidR="00925D90" w:rsidRDefault="00925D90" w:rsidP="00925D90">
      <w:pPr>
        <w:pStyle w:val="ListBullet"/>
      </w:pPr>
      <w:r w:rsidRPr="00C13DF0">
        <w:t>требованиям пунктов &lt;приведите перечень пунктов</w:t>
      </w:r>
      <w:r>
        <w:t>, соответствие которым подтверждено в другом документе</w:t>
      </w:r>
      <w:r w:rsidRPr="00C13DF0">
        <w:t xml:space="preserve">&gt; Сертификационного базиса &lt;обозначение СБ&gt; определено и подтверждено в </w:t>
      </w:r>
      <w:r>
        <w:t xml:space="preserve"> </w:t>
      </w:r>
      <w:r w:rsidRPr="00C13DF0">
        <w:t>&lt;приведите ссылку на соответствующий документ&gt;</w:t>
      </w:r>
      <w:r>
        <w:t>;</w:t>
      </w:r>
    </w:p>
    <w:p w:rsidR="00925D90" w:rsidRDefault="00925D90" w:rsidP="00925D90">
      <w:pPr>
        <w:pStyle w:val="ListBullet"/>
      </w:pPr>
      <w:r w:rsidRPr="00C13DF0">
        <w:t>требованиям пунктов &lt;приведите перечень пунктов</w:t>
      </w:r>
      <w:r>
        <w:t>, соответствие которым подтверждено в другом документе</w:t>
      </w:r>
      <w:r w:rsidRPr="00C13DF0">
        <w:t xml:space="preserve">&gt; Сертификационного базиса &lt;обозначение СБ&gt; определено и подтверждено в </w:t>
      </w:r>
      <w:r>
        <w:t xml:space="preserve"> </w:t>
      </w:r>
      <w:r w:rsidRPr="00C13DF0">
        <w:t>&lt;приведите ссылку на соответствующий документ&gt;</w:t>
      </w:r>
      <w:r>
        <w:t>.</w:t>
      </w:r>
    </w:p>
    <w:p w:rsidR="00925D90" w:rsidRPr="00F051DB" w:rsidRDefault="00925D90" w:rsidP="00925D90">
      <w:pPr>
        <w:pStyle w:val="BodyText"/>
        <w:rPr>
          <w:rStyle w:val="af1"/>
        </w:rPr>
      </w:pPr>
      <w:r w:rsidRPr="00F051DB">
        <w:rPr>
          <w:rStyle w:val="af1"/>
        </w:rPr>
        <w:t xml:space="preserve">При этом: </w:t>
      </w:r>
    </w:p>
    <w:p w:rsidR="00925D90" w:rsidRPr="00F051DB" w:rsidRDefault="00925D90" w:rsidP="00925D90">
      <w:pPr>
        <w:pStyle w:val="ListBullet"/>
        <w:rPr>
          <w:rStyle w:val="af1"/>
        </w:rPr>
      </w:pPr>
      <w:r w:rsidRPr="00F051DB">
        <w:rPr>
          <w:rStyle w:val="af1"/>
        </w:rPr>
        <w:t xml:space="preserve">пункты СБ, приведенные в </w:t>
      </w:r>
      <w:r w:rsidRPr="00F051DB">
        <w:rPr>
          <w:rStyle w:val="af1"/>
        </w:rPr>
        <w:fldChar w:fldCharType="begin"/>
      </w:r>
      <w:r w:rsidRPr="00F051DB">
        <w:rPr>
          <w:rStyle w:val="af1"/>
        </w:rPr>
        <w:instrText xml:space="preserve"> REF _Ref518475344 \r \h </w:instrText>
      </w:r>
      <w:r w:rsidRPr="00F051DB">
        <w:rPr>
          <w:rStyle w:val="af1"/>
        </w:rPr>
      </w:r>
      <w:r w:rsidRPr="00F051DB">
        <w:rPr>
          <w:rStyle w:val="af1"/>
        </w:rPr>
        <w:instrText xml:space="preserve"> \* MERGEFORMAT </w:instrText>
      </w:r>
      <w:r w:rsidRPr="00F051DB">
        <w:rPr>
          <w:rStyle w:val="af1"/>
        </w:rPr>
        <w:fldChar w:fldCharType="separate"/>
      </w:r>
      <w:r w:rsidR="000A3B0B">
        <w:rPr>
          <w:rStyle w:val="af1"/>
        </w:rPr>
        <w:t>а)</w:t>
      </w:r>
      <w:r w:rsidRPr="00F051DB">
        <w:rPr>
          <w:rStyle w:val="af1"/>
        </w:rPr>
        <w:fldChar w:fldCharType="end"/>
      </w:r>
      <w:r w:rsidRPr="00F051DB">
        <w:rPr>
          <w:rStyle w:val="af1"/>
        </w:rPr>
        <w:t xml:space="preserve"> не должны повторяться с пунктами СБ, приведенными в </w:t>
      </w:r>
      <w:r>
        <w:rPr>
          <w:rStyle w:val="af1"/>
        </w:rPr>
        <w:fldChar w:fldCharType="begin"/>
      </w:r>
      <w:r>
        <w:rPr>
          <w:rStyle w:val="af1"/>
        </w:rPr>
        <w:instrText xml:space="preserve"> REF _Ref518473590 \r \h </w:instrText>
      </w:r>
      <w:r w:rsidR="00647A2A" w:rsidRPr="00925D90">
        <w:rPr>
          <w:i/>
          <w:color w:val="0000FF"/>
        </w:rPr>
      </w:r>
      <w:r>
        <w:rPr>
          <w:rStyle w:val="af1"/>
        </w:rPr>
        <w:fldChar w:fldCharType="separate"/>
      </w:r>
      <w:r w:rsidR="000A3B0B">
        <w:rPr>
          <w:rStyle w:val="af1"/>
        </w:rPr>
        <w:t>5.2</w:t>
      </w:r>
      <w:r>
        <w:rPr>
          <w:rStyle w:val="af1"/>
        </w:rPr>
        <w:fldChar w:fldCharType="end"/>
      </w:r>
      <w:r w:rsidRPr="00F051DB">
        <w:rPr>
          <w:rStyle w:val="af1"/>
        </w:rPr>
        <w:t>;</w:t>
      </w:r>
    </w:p>
    <w:p w:rsidR="00925D90" w:rsidRPr="00F051DB" w:rsidRDefault="00925D90" w:rsidP="00925D90">
      <w:pPr>
        <w:pStyle w:val="ListBullet"/>
        <w:rPr>
          <w:rStyle w:val="af1"/>
        </w:rPr>
      </w:pPr>
      <w:r w:rsidRPr="00F051DB">
        <w:rPr>
          <w:rStyle w:val="af1"/>
        </w:rPr>
        <w:t>общий перечень пунктов СБ, приведенный в разделе «Заключение» должен совпадать с перечнем пунктов СБ, приведенным в разделе «Цели» настоящего документа.</w:t>
      </w:r>
    </w:p>
    <w:p w:rsidR="00925D90" w:rsidRPr="00925D90" w:rsidRDefault="00925D90" w:rsidP="00925D90">
      <w:pPr>
        <w:pStyle w:val="BodyText"/>
        <w:rPr>
          <w:rStyle w:val="af1"/>
        </w:rPr>
      </w:pPr>
      <w:r w:rsidRPr="00925D90">
        <w:rPr>
          <w:rStyle w:val="af1"/>
        </w:rPr>
        <w:t>Также раздел должен содержать утверждение об установлении типовой конструкции ВС в части системы (характеристики), по которой оформлен отчет, со ссылкой на комплект документации, определяющей указанную типовую конструкцию. Например:</w:t>
      </w:r>
    </w:p>
    <w:p w:rsidR="00FB2761" w:rsidRPr="00C905FB" w:rsidRDefault="00FB2761" w:rsidP="00C13DF0">
      <w:pPr>
        <w:pStyle w:val="Heading2"/>
      </w:pPr>
      <w:r w:rsidRPr="00C905FB">
        <w:t xml:space="preserve">Конструкция самолета &lt;укажите тип&gt; в части &lt;наименование </w:t>
      </w:r>
      <w:r w:rsidR="00D4272E" w:rsidRPr="00C905FB">
        <w:t>системы/характеристики</w:t>
      </w:r>
      <w:r w:rsidRPr="00C905FB">
        <w:t xml:space="preserve">&gt;, прошедшая испытания и определенная в &lt;приведите перечень документации, определяющей конструкцию ВС, прошедшую соответствующий этап сертификации, или сделайте ссылку на документ, содержащий указанный перечень&gt;, установлена в качестве типовой с эксплуатационными ограничениями, приведенными в разделе </w:t>
      </w:r>
      <w:r w:rsidR="00E007DF" w:rsidRPr="00C905FB">
        <w:t>______</w:t>
      </w:r>
      <w:r w:rsidRPr="00C905FB">
        <w:t xml:space="preserve"> настоящего </w:t>
      </w:r>
      <w:r w:rsidR="00C13DF0" w:rsidRPr="00C905FB">
        <w:t>отчета</w:t>
      </w:r>
      <w:r w:rsidRPr="00C905FB">
        <w:t>.</w:t>
      </w:r>
    </w:p>
    <w:p w:rsidR="00F051DB" w:rsidRPr="00F051DB" w:rsidRDefault="00F051DB" w:rsidP="00F051DB">
      <w:pPr>
        <w:pStyle w:val="BodyText"/>
        <w:rPr>
          <w:rStyle w:val="af1"/>
        </w:rPr>
      </w:pPr>
      <w:r w:rsidRPr="00F051DB">
        <w:rPr>
          <w:rStyle w:val="af1"/>
        </w:rPr>
        <w:t>Раздел Заключение подписывают:</w:t>
      </w:r>
    </w:p>
    <w:p w:rsidR="00F051DB" w:rsidRPr="00F051DB" w:rsidRDefault="00F051DB" w:rsidP="00F051DB">
      <w:pPr>
        <w:pStyle w:val="ListBullet"/>
        <w:rPr>
          <w:rStyle w:val="af1"/>
        </w:rPr>
      </w:pPr>
      <w:r w:rsidRPr="00F051DB">
        <w:rPr>
          <w:rStyle w:val="af1"/>
        </w:rPr>
        <w:t>со стороны Корпорации – руководители соответствующих самостоятельных тематических подразделений КБ ИЦ; начальник отделения сертификации, надежности и безопасности КБ ИЦ; руководи</w:t>
      </w:r>
      <w:r w:rsidR="00925D90">
        <w:rPr>
          <w:rStyle w:val="af1"/>
        </w:rPr>
        <w:t>тель ЛИиДК или его заместитель</w:t>
      </w:r>
      <w:r w:rsidRPr="00F051DB">
        <w:rPr>
          <w:rStyle w:val="af1"/>
        </w:rPr>
        <w:t>; иные должностные лица ИЦ и (или) Корпорации по решению Главного конструктора;</w:t>
      </w:r>
    </w:p>
    <w:p w:rsidR="00F051DB" w:rsidRPr="00F051DB" w:rsidRDefault="00F051DB" w:rsidP="00F051DB">
      <w:pPr>
        <w:pStyle w:val="ListBullet"/>
        <w:rPr>
          <w:rStyle w:val="af1"/>
        </w:rPr>
      </w:pPr>
      <w:r w:rsidRPr="00F051DB">
        <w:rPr>
          <w:rStyle w:val="af1"/>
        </w:rPr>
        <w:t xml:space="preserve">со стороны СЦ – руководители соответствующих направлений из состава бригады экспертов СЦ. </w:t>
      </w:r>
    </w:p>
    <w:p w:rsidR="007E136F" w:rsidRDefault="007E136F" w:rsidP="009C2255">
      <w:pPr>
        <w:pStyle w:val="BodyText"/>
        <w:rPr>
          <w:lang w:eastAsia="ru-RU"/>
        </w:rPr>
      </w:pPr>
    </w:p>
    <w:p w:rsidR="009C2255" w:rsidRDefault="009C2255" w:rsidP="009C2255">
      <w:pPr>
        <w:pStyle w:val="BodyText"/>
        <w:rPr>
          <w:lang w:eastAsia="ru-RU"/>
        </w:rPr>
      </w:pPr>
    </w:p>
    <w:tbl>
      <w:tblPr>
        <w:tblW w:w="104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2835"/>
        <w:gridCol w:w="3119"/>
      </w:tblGrid>
      <w:tr w:rsidR="009D2E76" w:rsidTr="00E602B9">
        <w:tc>
          <w:tcPr>
            <w:tcW w:w="10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b/>
                <w:sz w:val="26"/>
              </w:rPr>
            </w:pPr>
            <w:r w:rsidRPr="00E602B9">
              <w:rPr>
                <w:b/>
                <w:sz w:val="26"/>
              </w:rPr>
              <w:t xml:space="preserve">От </w:t>
            </w:r>
            <w:r w:rsidR="00873AF7" w:rsidRPr="00E602B9">
              <w:rPr>
                <w:b/>
                <w:sz w:val="26"/>
              </w:rPr>
              <w:t>МАИ</w:t>
            </w:r>
          </w:p>
        </w:tc>
      </w:tr>
      <w:tr w:rsidR="009C2255" w:rsidTr="00E602B9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2255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Должность</w:t>
            </w:r>
            <w:r w:rsidRPr="00E602B9">
              <w:rPr>
                <w:sz w:val="26"/>
                <w:lang w:val="en-US"/>
              </w:rPr>
              <w:t>&gt;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2255" w:rsidRPr="00E602B9" w:rsidRDefault="009C2255" w:rsidP="00E602B9">
            <w:pPr>
              <w:pStyle w:val="a7"/>
              <w:spacing w:after="120"/>
              <w:rPr>
                <w:sz w:val="26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2255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Инициалы, фамилия</w:t>
            </w:r>
            <w:r w:rsidRPr="00E602B9">
              <w:rPr>
                <w:sz w:val="26"/>
                <w:lang w:val="en-US"/>
              </w:rPr>
              <w:t>&gt;</w:t>
            </w:r>
          </w:p>
        </w:tc>
      </w:tr>
      <w:tr w:rsidR="009D2E76" w:rsidTr="00E602B9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Должность</w:t>
            </w:r>
            <w:r w:rsidRPr="00E602B9">
              <w:rPr>
                <w:sz w:val="26"/>
                <w:lang w:val="en-US"/>
              </w:rPr>
              <w:t>&gt;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Инициалы, фамилия</w:t>
            </w:r>
            <w:r w:rsidRPr="00E602B9">
              <w:rPr>
                <w:sz w:val="26"/>
                <w:lang w:val="en-US"/>
              </w:rPr>
              <w:t>&gt;</w:t>
            </w:r>
          </w:p>
        </w:tc>
      </w:tr>
      <w:tr w:rsidR="009D2E76" w:rsidTr="00E602B9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Должность</w:t>
            </w:r>
            <w:r w:rsidRPr="00E602B9">
              <w:rPr>
                <w:sz w:val="26"/>
                <w:lang w:val="en-US"/>
              </w:rPr>
              <w:t>&gt;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Инициалы, фамилия</w:t>
            </w:r>
            <w:r w:rsidRPr="00E602B9">
              <w:rPr>
                <w:sz w:val="26"/>
                <w:lang w:val="en-US"/>
              </w:rPr>
              <w:t>&gt;</w:t>
            </w:r>
          </w:p>
        </w:tc>
      </w:tr>
      <w:tr w:rsidR="009D2E76" w:rsidTr="00E602B9">
        <w:tc>
          <w:tcPr>
            <w:tcW w:w="10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b/>
                <w:sz w:val="26"/>
              </w:rPr>
            </w:pPr>
            <w:r w:rsidRPr="00E602B9">
              <w:rPr>
                <w:b/>
                <w:sz w:val="26"/>
              </w:rPr>
              <w:t xml:space="preserve">От </w:t>
            </w:r>
            <w:r w:rsidRPr="00E602B9">
              <w:rPr>
                <w:b/>
                <w:sz w:val="26"/>
                <w:lang w:val="en-US"/>
              </w:rPr>
              <w:t>&lt;</w:t>
            </w:r>
            <w:r w:rsidRPr="00E602B9">
              <w:rPr>
                <w:b/>
                <w:sz w:val="26"/>
              </w:rPr>
              <w:t>наименование организации 2</w:t>
            </w:r>
            <w:r w:rsidRPr="00E602B9">
              <w:rPr>
                <w:b/>
                <w:sz w:val="26"/>
                <w:lang w:val="en-US"/>
              </w:rPr>
              <w:t>&gt;</w:t>
            </w:r>
          </w:p>
        </w:tc>
      </w:tr>
      <w:tr w:rsidR="009D2E76" w:rsidTr="00E602B9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Должность</w:t>
            </w:r>
            <w:r w:rsidRPr="00E602B9">
              <w:rPr>
                <w:sz w:val="26"/>
                <w:lang w:val="en-US"/>
              </w:rPr>
              <w:t>&gt;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Инициалы, фамилия</w:t>
            </w:r>
            <w:r w:rsidRPr="00E602B9">
              <w:rPr>
                <w:sz w:val="26"/>
                <w:lang w:val="en-US"/>
              </w:rPr>
              <w:t>&gt;</w:t>
            </w:r>
          </w:p>
        </w:tc>
      </w:tr>
      <w:tr w:rsidR="009D2E76" w:rsidTr="00E602B9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Должность</w:t>
            </w:r>
            <w:r w:rsidRPr="00E602B9">
              <w:rPr>
                <w:sz w:val="26"/>
                <w:lang w:val="en-US"/>
              </w:rPr>
              <w:t>&gt;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Инициалы, фамилия</w:t>
            </w:r>
            <w:r w:rsidRPr="00E602B9">
              <w:rPr>
                <w:sz w:val="26"/>
                <w:lang w:val="en-US"/>
              </w:rPr>
              <w:t>&gt;</w:t>
            </w:r>
          </w:p>
        </w:tc>
      </w:tr>
      <w:tr w:rsidR="009D2E76" w:rsidTr="00E602B9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Должность</w:t>
            </w:r>
            <w:r w:rsidRPr="00E602B9">
              <w:rPr>
                <w:sz w:val="26"/>
                <w:lang w:val="en-US"/>
              </w:rPr>
              <w:t>&gt;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Инициалы, фамилия</w:t>
            </w:r>
            <w:r w:rsidRPr="00E602B9">
              <w:rPr>
                <w:sz w:val="26"/>
                <w:lang w:val="en-US"/>
              </w:rPr>
              <w:t>&gt;</w:t>
            </w:r>
          </w:p>
        </w:tc>
      </w:tr>
      <w:tr w:rsidR="009D2E76" w:rsidTr="00E602B9">
        <w:tc>
          <w:tcPr>
            <w:tcW w:w="10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b/>
                <w:sz w:val="26"/>
              </w:rPr>
            </w:pPr>
            <w:r w:rsidRPr="00E602B9">
              <w:rPr>
                <w:b/>
                <w:sz w:val="26"/>
              </w:rPr>
              <w:t xml:space="preserve">От </w:t>
            </w:r>
            <w:r w:rsidRPr="00E602B9">
              <w:rPr>
                <w:b/>
                <w:sz w:val="26"/>
                <w:lang w:val="en-US"/>
              </w:rPr>
              <w:t>&lt;</w:t>
            </w:r>
            <w:r w:rsidRPr="00E602B9">
              <w:rPr>
                <w:b/>
                <w:sz w:val="26"/>
              </w:rPr>
              <w:t>наименование организации 3</w:t>
            </w:r>
            <w:r w:rsidRPr="00E602B9">
              <w:rPr>
                <w:b/>
                <w:sz w:val="26"/>
                <w:lang w:val="en-US"/>
              </w:rPr>
              <w:t>&gt;</w:t>
            </w:r>
          </w:p>
        </w:tc>
      </w:tr>
      <w:tr w:rsidR="009D2E76" w:rsidTr="00E602B9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Должность</w:t>
            </w:r>
            <w:r w:rsidRPr="00E602B9">
              <w:rPr>
                <w:sz w:val="26"/>
                <w:lang w:val="en-US"/>
              </w:rPr>
              <w:t>&gt;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Инициалы, фамилия</w:t>
            </w:r>
            <w:r w:rsidRPr="00E602B9">
              <w:rPr>
                <w:sz w:val="26"/>
                <w:lang w:val="en-US"/>
              </w:rPr>
              <w:t>&gt;</w:t>
            </w:r>
          </w:p>
        </w:tc>
      </w:tr>
      <w:tr w:rsidR="009D2E76" w:rsidTr="00E602B9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Должность</w:t>
            </w:r>
            <w:r w:rsidRPr="00E602B9">
              <w:rPr>
                <w:sz w:val="26"/>
                <w:lang w:val="en-US"/>
              </w:rPr>
              <w:t>&gt;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Инициалы, фамилия</w:t>
            </w:r>
            <w:r w:rsidRPr="00E602B9">
              <w:rPr>
                <w:sz w:val="26"/>
                <w:lang w:val="en-US"/>
              </w:rPr>
              <w:t>&gt;</w:t>
            </w:r>
          </w:p>
        </w:tc>
      </w:tr>
      <w:tr w:rsidR="009D2E76" w:rsidTr="00E602B9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Должность</w:t>
            </w:r>
            <w:r w:rsidRPr="00E602B9">
              <w:rPr>
                <w:sz w:val="26"/>
                <w:lang w:val="en-US"/>
              </w:rPr>
              <w:t>&gt;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D2E76" w:rsidRPr="00E602B9" w:rsidRDefault="009D2E76" w:rsidP="00E602B9">
            <w:pPr>
              <w:pStyle w:val="a7"/>
              <w:spacing w:after="120"/>
              <w:rPr>
                <w:sz w:val="26"/>
                <w:lang w:val="en-US"/>
              </w:rPr>
            </w:pPr>
            <w:r w:rsidRPr="00E602B9">
              <w:rPr>
                <w:sz w:val="26"/>
                <w:lang w:val="en-US"/>
              </w:rPr>
              <w:t>&lt;</w:t>
            </w:r>
            <w:r w:rsidRPr="00E602B9">
              <w:rPr>
                <w:sz w:val="26"/>
              </w:rPr>
              <w:t>Инициалы, фамилия</w:t>
            </w:r>
            <w:r w:rsidRPr="00E602B9">
              <w:rPr>
                <w:sz w:val="26"/>
                <w:lang w:val="en-US"/>
              </w:rPr>
              <w:t>&gt;</w:t>
            </w:r>
          </w:p>
        </w:tc>
      </w:tr>
    </w:tbl>
    <w:p w:rsidR="00534059" w:rsidRDefault="00534059" w:rsidP="00FD5777">
      <w:pPr>
        <w:pStyle w:val="BodyText"/>
      </w:pPr>
    </w:p>
    <w:p w:rsidR="00F22494" w:rsidRPr="00534059" w:rsidRDefault="00534059" w:rsidP="00F22494">
      <w:pPr>
        <w:pStyle w:val="Heading1"/>
      </w:pPr>
      <w:r>
        <w:br w:type="page"/>
      </w:r>
      <w:bookmarkStart w:id="18" w:name="_Toc216788807"/>
      <w:r w:rsidR="005666FA" w:rsidRPr="00534059">
        <w:t>Выводы</w:t>
      </w:r>
      <w:bookmarkEnd w:id="18"/>
    </w:p>
    <w:p w:rsidR="0048254A" w:rsidRDefault="007F43E4" w:rsidP="00F22494">
      <w:pPr>
        <w:pStyle w:val="BodyText"/>
        <w:rPr>
          <w:rStyle w:val="af1"/>
        </w:rPr>
      </w:pPr>
      <w:r>
        <w:rPr>
          <w:rStyle w:val="af1"/>
        </w:rPr>
        <w:t xml:space="preserve">В разделе приводят </w:t>
      </w:r>
      <w:r w:rsidR="004E357B">
        <w:rPr>
          <w:rStyle w:val="af1"/>
        </w:rPr>
        <w:t>в</w:t>
      </w:r>
      <w:r w:rsidR="00DD1B8F">
        <w:rPr>
          <w:rStyle w:val="af1"/>
        </w:rPr>
        <w:t>ыводы</w:t>
      </w:r>
      <w:r>
        <w:rPr>
          <w:rStyle w:val="af1"/>
        </w:rPr>
        <w:t>, сделанные</w:t>
      </w:r>
      <w:r w:rsidR="00DD1B8F">
        <w:rPr>
          <w:rStyle w:val="af1"/>
        </w:rPr>
        <w:t xml:space="preserve"> по результатам </w:t>
      </w:r>
      <w:r w:rsidR="004F35FF">
        <w:rPr>
          <w:rStyle w:val="af1"/>
        </w:rPr>
        <w:t>испытаний</w:t>
      </w:r>
      <w:r w:rsidR="00DD1B8F">
        <w:rPr>
          <w:rStyle w:val="af1"/>
        </w:rPr>
        <w:t>.</w:t>
      </w:r>
      <w:r w:rsidR="00966B84">
        <w:rPr>
          <w:rStyle w:val="af1"/>
        </w:rPr>
        <w:t xml:space="preserve"> </w:t>
      </w:r>
      <w:r w:rsidR="00D95D07">
        <w:rPr>
          <w:rStyle w:val="af1"/>
        </w:rPr>
        <w:t>Формулировки выводов</w:t>
      </w:r>
      <w:r w:rsidR="00966B84">
        <w:rPr>
          <w:rStyle w:val="af1"/>
        </w:rPr>
        <w:t xml:space="preserve"> должны </w:t>
      </w:r>
      <w:r w:rsidR="0048254A">
        <w:rPr>
          <w:rStyle w:val="af1"/>
        </w:rPr>
        <w:t xml:space="preserve">содержать подтверждение соответствия или эквивалентного соответствия </w:t>
      </w:r>
      <w:r w:rsidR="00966B84">
        <w:rPr>
          <w:rStyle w:val="af1"/>
        </w:rPr>
        <w:t>объекта испытаний (</w:t>
      </w:r>
      <w:r w:rsidR="0048254A">
        <w:rPr>
          <w:rStyle w:val="af1"/>
        </w:rPr>
        <w:t>системы</w:t>
      </w:r>
      <w:r w:rsidR="00966B84">
        <w:rPr>
          <w:rStyle w:val="af1"/>
        </w:rPr>
        <w:t xml:space="preserve">, </w:t>
      </w:r>
      <w:r w:rsidR="0048254A">
        <w:rPr>
          <w:rStyle w:val="af1"/>
        </w:rPr>
        <w:t xml:space="preserve">характеристики, ЭД) каждому </w:t>
      </w:r>
      <w:r w:rsidR="001E445E">
        <w:rPr>
          <w:rStyle w:val="af1"/>
        </w:rPr>
        <w:t xml:space="preserve">из приведенных в разделе «Цели испытаний» </w:t>
      </w:r>
      <w:r w:rsidR="0048254A">
        <w:rPr>
          <w:rStyle w:val="af1"/>
        </w:rPr>
        <w:t>требованию СБ, включая основные количественные характеристики, полученные в результате сертификационных испытаний.</w:t>
      </w:r>
    </w:p>
    <w:p w:rsidR="00A21700" w:rsidRPr="00A82B0C" w:rsidRDefault="000A255C" w:rsidP="00F22494">
      <w:pPr>
        <w:pStyle w:val="BodyText"/>
        <w:rPr>
          <w:rStyle w:val="af1"/>
        </w:rPr>
      </w:pPr>
      <w:r w:rsidRPr="00A82B0C">
        <w:rPr>
          <w:rStyle w:val="af1"/>
        </w:rPr>
        <w:t xml:space="preserve">Также в разделе </w:t>
      </w:r>
      <w:r w:rsidR="00C77E81" w:rsidRPr="00A82B0C">
        <w:rPr>
          <w:rStyle w:val="af1"/>
        </w:rPr>
        <w:t>долж</w:t>
      </w:r>
      <w:r w:rsidR="00046514">
        <w:rPr>
          <w:rStyle w:val="af1"/>
        </w:rPr>
        <w:t>ен</w:t>
      </w:r>
      <w:r w:rsidR="00C77E81" w:rsidRPr="00A82B0C">
        <w:rPr>
          <w:rStyle w:val="af1"/>
        </w:rPr>
        <w:t xml:space="preserve"> быть сделан</w:t>
      </w:r>
      <w:r w:rsidR="00A21700" w:rsidRPr="00A82B0C">
        <w:rPr>
          <w:rStyle w:val="af1"/>
        </w:rPr>
        <w:t>:</w:t>
      </w:r>
    </w:p>
    <w:p w:rsidR="00A21700" w:rsidRPr="00C905FB" w:rsidRDefault="00A21700" w:rsidP="00A21700">
      <w:pPr>
        <w:pStyle w:val="ListBullet"/>
        <w:rPr>
          <w:rStyle w:val="af1"/>
        </w:rPr>
      </w:pPr>
      <w:r w:rsidRPr="00C905FB">
        <w:rPr>
          <w:rStyle w:val="af1"/>
        </w:rPr>
        <w:t xml:space="preserve">вывод об установлении типовой конструкции </w:t>
      </w:r>
      <w:r w:rsidR="00C77E81" w:rsidRPr="00C905FB">
        <w:rPr>
          <w:rStyle w:val="af1"/>
        </w:rPr>
        <w:t>ВС</w:t>
      </w:r>
      <w:r w:rsidRPr="00C905FB">
        <w:rPr>
          <w:rStyle w:val="af1"/>
        </w:rPr>
        <w:t xml:space="preserve"> в части системы</w:t>
      </w:r>
      <w:r w:rsidR="00C77E81" w:rsidRPr="00C905FB">
        <w:rPr>
          <w:rStyle w:val="af1"/>
        </w:rPr>
        <w:t xml:space="preserve"> (характеристики)</w:t>
      </w:r>
      <w:r w:rsidRPr="00C905FB">
        <w:rPr>
          <w:rStyle w:val="af1"/>
        </w:rPr>
        <w:t>, по которой оформлен отчет, со ссылкой на комплект документации, определяющей указанную типовую конструкцию, и</w:t>
      </w:r>
    </w:p>
    <w:p w:rsidR="000A255C" w:rsidRPr="00A82B0C" w:rsidRDefault="00B81FC2" w:rsidP="00A21700">
      <w:pPr>
        <w:pStyle w:val="ListBullet"/>
        <w:rPr>
          <w:rStyle w:val="af1"/>
        </w:rPr>
      </w:pPr>
      <w:r w:rsidRPr="00A82B0C">
        <w:rPr>
          <w:rStyle w:val="af1"/>
        </w:rPr>
        <w:t>(когда применимо)</w:t>
      </w:r>
      <w:r w:rsidR="000A255C" w:rsidRPr="00A82B0C">
        <w:rPr>
          <w:rStyle w:val="af1"/>
        </w:rPr>
        <w:t xml:space="preserve"> вывод о том, что эксплуатационная документация образца АТ, отработанная в ходе испытаний, содержит необходимые ограничения, методы и рекомендации.</w:t>
      </w:r>
    </w:p>
    <w:p w:rsidR="00C77E81" w:rsidRDefault="00C77E81" w:rsidP="00C77E81">
      <w:pPr>
        <w:pStyle w:val="BodyText"/>
        <w:rPr>
          <w:rStyle w:val="af1"/>
          <w:lang w:eastAsia="ru-RU"/>
        </w:rPr>
      </w:pPr>
      <w:r w:rsidRPr="002945D4">
        <w:rPr>
          <w:rStyle w:val="af1"/>
          <w:lang w:eastAsia="ru-RU"/>
        </w:rPr>
        <w:t xml:space="preserve">Выводы должны содержать ссылки на доказательную документацию, устанавливающую соответствие образца АТ конкретному требованию СБ. Перечень доказательной документации приводится в </w:t>
      </w:r>
      <w:r>
        <w:rPr>
          <w:rStyle w:val="af1"/>
          <w:lang w:eastAsia="ru-RU"/>
        </w:rPr>
        <w:t xml:space="preserve">разделе </w:t>
      </w:r>
      <w:r>
        <w:rPr>
          <w:rStyle w:val="af1"/>
          <w:lang w:eastAsia="ru-RU"/>
        </w:rPr>
        <w:fldChar w:fldCharType="begin"/>
      </w:r>
      <w:r>
        <w:rPr>
          <w:rStyle w:val="af1"/>
          <w:lang w:eastAsia="ru-RU"/>
        </w:rPr>
        <w:instrText xml:space="preserve"> REF _Ref518477712 \r \h </w:instrText>
      </w:r>
      <w:r w:rsidR="003947A5" w:rsidRPr="00C77E81">
        <w:rPr>
          <w:i/>
          <w:color w:val="0000FF"/>
          <w:lang w:eastAsia="ru-RU"/>
        </w:rPr>
      </w:r>
      <w:r>
        <w:rPr>
          <w:rStyle w:val="af1"/>
          <w:lang w:eastAsia="ru-RU"/>
        </w:rPr>
        <w:fldChar w:fldCharType="separate"/>
      </w:r>
      <w:r w:rsidR="000A3B0B">
        <w:rPr>
          <w:rStyle w:val="af1"/>
          <w:lang w:eastAsia="ru-RU"/>
        </w:rPr>
        <w:t>9</w:t>
      </w:r>
      <w:r>
        <w:rPr>
          <w:rStyle w:val="af1"/>
          <w:lang w:eastAsia="ru-RU"/>
        </w:rPr>
        <w:fldChar w:fldCharType="end"/>
      </w:r>
      <w:r>
        <w:rPr>
          <w:rStyle w:val="af1"/>
          <w:lang w:eastAsia="ru-RU"/>
        </w:rPr>
        <w:t xml:space="preserve"> сводного отчета</w:t>
      </w:r>
      <w:r w:rsidRPr="002945D4">
        <w:rPr>
          <w:rStyle w:val="af1"/>
          <w:lang w:eastAsia="ru-RU"/>
        </w:rPr>
        <w:t>.</w:t>
      </w:r>
    </w:p>
    <w:p w:rsidR="00C77E81" w:rsidRDefault="00C77E81" w:rsidP="00C77E81">
      <w:pPr>
        <w:pStyle w:val="BodyText"/>
        <w:rPr>
          <w:rStyle w:val="af1"/>
          <w:lang w:eastAsia="ru-RU"/>
        </w:rPr>
      </w:pPr>
      <w:r>
        <w:rPr>
          <w:rStyle w:val="af1"/>
          <w:lang w:eastAsia="ru-RU"/>
        </w:rPr>
        <w:t>Например: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835"/>
        <w:gridCol w:w="4820"/>
        <w:gridCol w:w="1985"/>
      </w:tblGrid>
      <w:tr w:rsidR="00046514" w:rsidTr="00E602B9">
        <w:trPr>
          <w:tblHeader/>
        </w:trPr>
        <w:tc>
          <w:tcPr>
            <w:tcW w:w="737" w:type="dxa"/>
            <w:shd w:val="clear" w:color="auto" w:fill="auto"/>
          </w:tcPr>
          <w:p w:rsidR="00046514" w:rsidRPr="00046514" w:rsidRDefault="00046514" w:rsidP="00046514">
            <w:pPr>
              <w:pStyle w:val="a9"/>
            </w:pPr>
            <w:r>
              <w:t>№№</w:t>
            </w:r>
            <w:r>
              <w:br/>
              <w:t>п/п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46514" w:rsidRDefault="00046514" w:rsidP="003947A5">
            <w:pPr>
              <w:pStyle w:val="a9"/>
            </w:pPr>
            <w:r>
              <w:t>Номер пункта СБ</w:t>
            </w:r>
          </w:p>
        </w:tc>
        <w:tc>
          <w:tcPr>
            <w:tcW w:w="4820" w:type="dxa"/>
            <w:shd w:val="clear" w:color="auto" w:fill="auto"/>
            <w:vAlign w:val="center"/>
          </w:tcPr>
          <w:p w:rsidR="00046514" w:rsidRDefault="00046514" w:rsidP="003947A5">
            <w:pPr>
              <w:pStyle w:val="a9"/>
            </w:pPr>
            <w:r>
              <w:t>Вывод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046514" w:rsidRDefault="00046514" w:rsidP="003947A5">
            <w:pPr>
              <w:pStyle w:val="a9"/>
            </w:pPr>
            <w:r>
              <w:t>Доказательная документация</w:t>
            </w:r>
          </w:p>
        </w:tc>
      </w:tr>
      <w:tr w:rsidR="00046514" w:rsidTr="00E602B9">
        <w:tc>
          <w:tcPr>
            <w:tcW w:w="737" w:type="dxa"/>
            <w:shd w:val="clear" w:color="auto" w:fill="auto"/>
          </w:tcPr>
          <w:p w:rsidR="00046514" w:rsidRPr="00046514" w:rsidRDefault="00046514" w:rsidP="00046514">
            <w:pPr>
              <w:pStyle w:val="a3"/>
            </w:pPr>
          </w:p>
        </w:tc>
        <w:tc>
          <w:tcPr>
            <w:tcW w:w="2835" w:type="dxa"/>
            <w:shd w:val="clear" w:color="auto" w:fill="auto"/>
          </w:tcPr>
          <w:p w:rsidR="00A82B0C" w:rsidRPr="00046514" w:rsidRDefault="00046514" w:rsidP="00E602B9">
            <w:pPr>
              <w:pStyle w:val="a7"/>
              <w:jc w:val="center"/>
            </w:pPr>
            <w:r w:rsidRPr="007F7F93">
              <w:t>&lt;Номер пункта СБ&gt;</w:t>
            </w:r>
          </w:p>
        </w:tc>
        <w:tc>
          <w:tcPr>
            <w:tcW w:w="4820" w:type="dxa"/>
            <w:shd w:val="clear" w:color="auto" w:fill="auto"/>
          </w:tcPr>
          <w:p w:rsidR="00046514" w:rsidRPr="007F7F93" w:rsidRDefault="00046514" w:rsidP="007F7F93">
            <w:pPr>
              <w:pStyle w:val="a7"/>
            </w:pPr>
            <w:r w:rsidRPr="007F7F93">
              <w:t>&lt;Вывод&gt;</w:t>
            </w:r>
          </w:p>
        </w:tc>
        <w:tc>
          <w:tcPr>
            <w:tcW w:w="1985" w:type="dxa"/>
            <w:shd w:val="clear" w:color="auto" w:fill="auto"/>
          </w:tcPr>
          <w:p w:rsidR="00046514" w:rsidRPr="007F7F93" w:rsidRDefault="00046514" w:rsidP="00E602B9">
            <w:pPr>
              <w:pStyle w:val="a7"/>
              <w:jc w:val="center"/>
            </w:pPr>
            <w:r w:rsidRPr="007F7F93">
              <w:fldChar w:fldCharType="begin"/>
            </w:r>
            <w:r w:rsidRPr="007F7F93">
              <w:instrText xml:space="preserve"> REF _Ref518321252 \r \h </w:instrText>
            </w:r>
            <w:r w:rsidR="007F7F93">
              <w:instrText xml:space="preserve"> \* MERGEFORMAT </w:instrText>
            </w:r>
            <w:r w:rsidRPr="007F7F93">
              <w:fldChar w:fldCharType="separate"/>
            </w:r>
            <w:r w:rsidR="000A3B0B">
              <w:t>[1]</w:t>
            </w:r>
            <w:r w:rsidRPr="007F7F93">
              <w:fldChar w:fldCharType="end"/>
            </w:r>
            <w:r w:rsidRPr="007F7F93">
              <w:t xml:space="preserve">, </w:t>
            </w:r>
            <w:r w:rsidRPr="007F7F93">
              <w:fldChar w:fldCharType="begin"/>
            </w:r>
            <w:r w:rsidRPr="007F7F93">
              <w:instrText xml:space="preserve"> REF _Ref518321254 \r \h </w:instrText>
            </w:r>
            <w:r w:rsidR="007F7F93">
              <w:instrText xml:space="preserve"> \* MERGEFORMAT </w:instrText>
            </w:r>
            <w:r w:rsidRPr="007F7F93">
              <w:fldChar w:fldCharType="separate"/>
            </w:r>
            <w:r w:rsidR="000A3B0B">
              <w:t>[3]</w:t>
            </w:r>
            <w:r w:rsidRPr="007F7F93">
              <w:fldChar w:fldCharType="end"/>
            </w:r>
            <w:r w:rsidRPr="007F7F93">
              <w:t xml:space="preserve">, </w:t>
            </w:r>
            <w:r w:rsidRPr="007F7F93">
              <w:fldChar w:fldCharType="begin"/>
            </w:r>
            <w:r w:rsidRPr="007F7F93">
              <w:instrText xml:space="preserve"> REF _Ref518321256 \r \h </w:instrText>
            </w:r>
            <w:r w:rsidR="007F7F93">
              <w:instrText xml:space="preserve"> \* MERGEFORMAT </w:instrText>
            </w:r>
            <w:r w:rsidRPr="007F7F93">
              <w:fldChar w:fldCharType="separate"/>
            </w:r>
            <w:r w:rsidR="000A3B0B">
              <w:t>[5]</w:t>
            </w:r>
            <w:r w:rsidRPr="007F7F93">
              <w:fldChar w:fldCharType="end"/>
            </w:r>
          </w:p>
        </w:tc>
      </w:tr>
      <w:tr w:rsidR="00046514" w:rsidTr="00E602B9">
        <w:tc>
          <w:tcPr>
            <w:tcW w:w="737" w:type="dxa"/>
            <w:shd w:val="clear" w:color="auto" w:fill="auto"/>
          </w:tcPr>
          <w:p w:rsidR="00046514" w:rsidRPr="00046514" w:rsidRDefault="00046514" w:rsidP="00046514">
            <w:pPr>
              <w:pStyle w:val="a3"/>
            </w:pPr>
          </w:p>
        </w:tc>
        <w:tc>
          <w:tcPr>
            <w:tcW w:w="2835" w:type="dxa"/>
            <w:shd w:val="clear" w:color="auto" w:fill="auto"/>
          </w:tcPr>
          <w:p w:rsidR="00A82B0C" w:rsidRPr="00046514" w:rsidRDefault="00A82B0C" w:rsidP="00E602B9">
            <w:pPr>
              <w:pStyle w:val="a7"/>
              <w:jc w:val="center"/>
            </w:pPr>
          </w:p>
        </w:tc>
        <w:tc>
          <w:tcPr>
            <w:tcW w:w="4820" w:type="dxa"/>
            <w:shd w:val="clear" w:color="auto" w:fill="auto"/>
          </w:tcPr>
          <w:p w:rsidR="00A82B0C" w:rsidRPr="00046514" w:rsidRDefault="00A82B0C" w:rsidP="007F7F93">
            <w:pPr>
              <w:pStyle w:val="a7"/>
            </w:pPr>
          </w:p>
        </w:tc>
        <w:tc>
          <w:tcPr>
            <w:tcW w:w="1985" w:type="dxa"/>
            <w:shd w:val="clear" w:color="auto" w:fill="auto"/>
          </w:tcPr>
          <w:p w:rsidR="00A82B0C" w:rsidRPr="00046514" w:rsidRDefault="00A82B0C" w:rsidP="00E602B9">
            <w:pPr>
              <w:pStyle w:val="a7"/>
              <w:jc w:val="center"/>
            </w:pPr>
          </w:p>
        </w:tc>
      </w:tr>
      <w:tr w:rsidR="00046514" w:rsidTr="00E602B9">
        <w:tc>
          <w:tcPr>
            <w:tcW w:w="737" w:type="dxa"/>
            <w:shd w:val="clear" w:color="auto" w:fill="auto"/>
          </w:tcPr>
          <w:p w:rsidR="00046514" w:rsidRPr="00046514" w:rsidRDefault="00046514" w:rsidP="00046514">
            <w:pPr>
              <w:pStyle w:val="a3"/>
            </w:pPr>
          </w:p>
        </w:tc>
        <w:tc>
          <w:tcPr>
            <w:tcW w:w="2835" w:type="dxa"/>
            <w:shd w:val="clear" w:color="auto" w:fill="auto"/>
          </w:tcPr>
          <w:p w:rsidR="00A82B0C" w:rsidRPr="00046514" w:rsidRDefault="00A82B0C" w:rsidP="00E602B9">
            <w:pPr>
              <w:pStyle w:val="a7"/>
              <w:jc w:val="center"/>
            </w:pPr>
          </w:p>
        </w:tc>
        <w:tc>
          <w:tcPr>
            <w:tcW w:w="4820" w:type="dxa"/>
            <w:shd w:val="clear" w:color="auto" w:fill="auto"/>
          </w:tcPr>
          <w:p w:rsidR="00A82B0C" w:rsidRPr="00046514" w:rsidRDefault="00A82B0C" w:rsidP="007F7F93">
            <w:pPr>
              <w:pStyle w:val="a7"/>
            </w:pPr>
          </w:p>
        </w:tc>
        <w:tc>
          <w:tcPr>
            <w:tcW w:w="1985" w:type="dxa"/>
            <w:shd w:val="clear" w:color="auto" w:fill="auto"/>
          </w:tcPr>
          <w:p w:rsidR="00A82B0C" w:rsidRPr="00046514" w:rsidRDefault="00A82B0C" w:rsidP="00E602B9">
            <w:pPr>
              <w:pStyle w:val="a7"/>
              <w:jc w:val="center"/>
            </w:pPr>
          </w:p>
        </w:tc>
      </w:tr>
      <w:tr w:rsidR="00046514" w:rsidTr="00E602B9">
        <w:tc>
          <w:tcPr>
            <w:tcW w:w="737" w:type="dxa"/>
            <w:shd w:val="clear" w:color="auto" w:fill="auto"/>
          </w:tcPr>
          <w:p w:rsidR="00046514" w:rsidRPr="00046514" w:rsidRDefault="00046514" w:rsidP="00046514">
            <w:pPr>
              <w:pStyle w:val="a3"/>
            </w:pPr>
          </w:p>
        </w:tc>
        <w:tc>
          <w:tcPr>
            <w:tcW w:w="9640" w:type="dxa"/>
            <w:gridSpan w:val="3"/>
            <w:shd w:val="clear" w:color="auto" w:fill="auto"/>
          </w:tcPr>
          <w:p w:rsidR="00A82B0C" w:rsidRPr="00046514" w:rsidRDefault="00046514" w:rsidP="007F7F93">
            <w:pPr>
              <w:pStyle w:val="a7"/>
            </w:pPr>
            <w:r w:rsidRPr="007F7F93">
              <w:t xml:space="preserve">Конструкция самолета &lt;укажите тип&gt; в части &lt;наименование системы&gt;, прошедшая испытания и определенная в &lt;приведите перечень документации, определяющей конструкцию ВС, прошедшую соответствующий этап сертификации, или сделайте ссылку на документ, содержащий указанный перечень&gt;, установлена (и утверждена) в качестве типовой с эксплуатационными ограничениями, приведенными в разделе </w:t>
            </w:r>
            <w:r w:rsidR="005B438D" w:rsidRPr="005B438D">
              <w:t>_____</w:t>
            </w:r>
            <w:r w:rsidRPr="007F7F93">
              <w:t>настоящего отчета</w:t>
            </w:r>
          </w:p>
        </w:tc>
      </w:tr>
      <w:tr w:rsidR="00046514" w:rsidTr="00E602B9">
        <w:tc>
          <w:tcPr>
            <w:tcW w:w="737" w:type="dxa"/>
            <w:shd w:val="clear" w:color="auto" w:fill="auto"/>
          </w:tcPr>
          <w:p w:rsidR="00046514" w:rsidRPr="00046514" w:rsidRDefault="00046514" w:rsidP="00046514">
            <w:pPr>
              <w:pStyle w:val="a3"/>
            </w:pPr>
          </w:p>
        </w:tc>
        <w:tc>
          <w:tcPr>
            <w:tcW w:w="9640" w:type="dxa"/>
            <w:gridSpan w:val="3"/>
            <w:shd w:val="clear" w:color="auto" w:fill="auto"/>
          </w:tcPr>
          <w:p w:rsidR="00A82B0C" w:rsidRPr="00046514" w:rsidRDefault="00046514" w:rsidP="007F7F93">
            <w:pPr>
              <w:pStyle w:val="a7"/>
            </w:pPr>
            <w:r w:rsidRPr="007F7F93">
              <w:t>Эксплуатационная документация самолета &lt;укажите тип&gt;, отработанная в ходе испытаний, содержит все необходимые ограничения, методы и рекомендации.</w:t>
            </w:r>
          </w:p>
        </w:tc>
      </w:tr>
    </w:tbl>
    <w:p w:rsidR="00046514" w:rsidRPr="00C905FB" w:rsidRDefault="00046514" w:rsidP="00046514">
      <w:pPr>
        <w:pStyle w:val="BodyText"/>
        <w:spacing w:before="120"/>
        <w:rPr>
          <w:rStyle w:val="af1"/>
        </w:rPr>
      </w:pPr>
      <w:r w:rsidRPr="00C905FB">
        <w:rPr>
          <w:rStyle w:val="af1"/>
        </w:rPr>
        <w:t>Раздел Выводы подписывают:</w:t>
      </w:r>
    </w:p>
    <w:p w:rsidR="00046514" w:rsidRPr="00C905FB" w:rsidRDefault="00046514" w:rsidP="00046514">
      <w:pPr>
        <w:pStyle w:val="ListBullet"/>
        <w:rPr>
          <w:rStyle w:val="af1"/>
        </w:rPr>
      </w:pPr>
      <w:r w:rsidRPr="00C905FB">
        <w:rPr>
          <w:rStyle w:val="af1"/>
        </w:rPr>
        <w:t>со стороны Корпорации – руководители отделов соответствующих тематических подразделений КБ ИЦ; начальник отдела сертификации отделения сертификации, надежности и безопасности КБ ИЦ; руководители отделов ЛИиДК; иные должностные лица ИЦ и (или) Корпорации по решению Главного конструктора;</w:t>
      </w:r>
    </w:p>
    <w:p w:rsidR="00046514" w:rsidRPr="00C905FB" w:rsidRDefault="00046514" w:rsidP="00046514">
      <w:pPr>
        <w:pStyle w:val="ListBullet"/>
        <w:rPr>
          <w:rStyle w:val="af1"/>
        </w:rPr>
      </w:pPr>
      <w:r w:rsidRPr="00C905FB">
        <w:rPr>
          <w:rStyle w:val="af1"/>
        </w:rPr>
        <w:t xml:space="preserve">со стороны СЦ – члены бригады экспертов СЦ. </w:t>
      </w:r>
    </w:p>
    <w:p w:rsidR="00A82B0C" w:rsidRDefault="00A82B0C" w:rsidP="00B10A7D">
      <w:pPr>
        <w:pStyle w:val="BodyText"/>
        <w:rPr>
          <w:lang w:eastAsia="ru-RU"/>
        </w:rPr>
      </w:pPr>
    </w:p>
    <w:p w:rsidR="00FD5777" w:rsidRDefault="00FD5777" w:rsidP="00FD5777">
      <w:pPr>
        <w:pStyle w:val="BodyText"/>
      </w:pPr>
    </w:p>
    <w:p w:rsidR="00BE3CFE" w:rsidRPr="00FD5777" w:rsidRDefault="00FD5777" w:rsidP="00BE3CFE">
      <w:pPr>
        <w:pStyle w:val="Heading1"/>
      </w:pPr>
      <w:r>
        <w:br w:type="page"/>
      </w:r>
      <w:bookmarkStart w:id="19" w:name="_Toc216788808"/>
      <w:r w:rsidR="005666FA" w:rsidRPr="00FD5777">
        <w:t>Обобщенная летная оценка</w:t>
      </w:r>
      <w:bookmarkEnd w:id="19"/>
    </w:p>
    <w:p w:rsidR="00FF47E9" w:rsidRPr="00D4272E" w:rsidRDefault="00BE3CFE" w:rsidP="00BE3CFE">
      <w:pPr>
        <w:pStyle w:val="BodyText"/>
        <w:rPr>
          <w:rStyle w:val="af1"/>
          <w:lang w:eastAsia="ru-RU"/>
        </w:rPr>
      </w:pPr>
      <w:r w:rsidRPr="00C62039">
        <w:rPr>
          <w:rStyle w:val="af1"/>
          <w:lang w:eastAsia="ru-RU"/>
        </w:rPr>
        <w:t xml:space="preserve">В разделе </w:t>
      </w:r>
      <w:r w:rsidR="00ED362E">
        <w:rPr>
          <w:rStyle w:val="af1"/>
          <w:lang w:eastAsia="ru-RU"/>
        </w:rPr>
        <w:t>приводят</w:t>
      </w:r>
      <w:r w:rsidR="00FF47E9">
        <w:rPr>
          <w:rStyle w:val="af1"/>
          <w:lang w:eastAsia="ru-RU"/>
        </w:rPr>
        <w:t xml:space="preserve"> </w:t>
      </w:r>
      <w:r w:rsidR="00ED362E">
        <w:rPr>
          <w:rStyle w:val="af1"/>
          <w:lang w:eastAsia="ru-RU"/>
        </w:rPr>
        <w:t xml:space="preserve">оценку соответствия ВС и его </w:t>
      </w:r>
      <w:r w:rsidR="00D4272E">
        <w:rPr>
          <w:rStyle w:val="af1"/>
          <w:lang w:eastAsia="ru-RU"/>
        </w:rPr>
        <w:t>ЛР</w:t>
      </w:r>
      <w:r w:rsidR="00ED362E">
        <w:rPr>
          <w:rStyle w:val="af1"/>
          <w:lang w:eastAsia="ru-RU"/>
        </w:rPr>
        <w:t xml:space="preserve"> требованиям СБ, данную членами экипажа (-ей), принимавшего (-их) участие в сертификационных заводских испытаниях.</w:t>
      </w:r>
    </w:p>
    <w:p w:rsidR="00743039" w:rsidRPr="00743039" w:rsidRDefault="003E06E4" w:rsidP="00BE3CFE">
      <w:pPr>
        <w:pStyle w:val="BodyText"/>
        <w:rPr>
          <w:rStyle w:val="af1"/>
          <w:lang w:eastAsia="ru-RU"/>
        </w:rPr>
      </w:pPr>
      <w:r>
        <w:rPr>
          <w:rStyle w:val="af1"/>
          <w:lang w:eastAsia="ru-RU"/>
        </w:rPr>
        <w:t>Обобщенную летную оценку подписывают ведущий летчик испытатель и члены экипажа.</w:t>
      </w:r>
    </w:p>
    <w:p w:rsidR="00ED362E" w:rsidRDefault="00ED362E" w:rsidP="00C62039">
      <w:pPr>
        <w:pStyle w:val="Heading2"/>
      </w:pPr>
    </w:p>
    <w:p w:rsidR="00ED362E" w:rsidRDefault="00ED362E" w:rsidP="00C62039">
      <w:pPr>
        <w:pStyle w:val="Heading2"/>
      </w:pPr>
    </w:p>
    <w:p w:rsidR="00ED362E" w:rsidRDefault="00ED362E" w:rsidP="00C62039">
      <w:pPr>
        <w:pStyle w:val="Heading2"/>
      </w:pPr>
    </w:p>
    <w:p w:rsidR="001D3B96" w:rsidRPr="00B750F6" w:rsidRDefault="002875F7" w:rsidP="001D3B96">
      <w:pPr>
        <w:pStyle w:val="Heading1"/>
      </w:pPr>
      <w:r>
        <w:rPr>
          <w:color w:val="0000FF"/>
        </w:rPr>
        <w:br w:type="page"/>
      </w:r>
      <w:r w:rsidR="00C905FB" w:rsidRPr="00B750F6">
        <w:t xml:space="preserve"> </w:t>
      </w:r>
      <w:bookmarkStart w:id="20" w:name="_Toc216788809"/>
      <w:r w:rsidR="001D3B96" w:rsidRPr="00B750F6">
        <w:t>Рекомендации в эксплуатационную документацию</w:t>
      </w:r>
      <w:bookmarkEnd w:id="20"/>
    </w:p>
    <w:bookmarkEnd w:id="0"/>
    <w:bookmarkEnd w:id="1"/>
    <w:p w:rsidR="000225E3" w:rsidRPr="00C905FB" w:rsidRDefault="00414FCC" w:rsidP="00690D7F">
      <w:pPr>
        <w:pStyle w:val="BodyText"/>
        <w:rPr>
          <w:rStyle w:val="af1"/>
        </w:rPr>
      </w:pPr>
      <w:r w:rsidRPr="00C905FB">
        <w:rPr>
          <w:rStyle w:val="af1"/>
        </w:rPr>
        <w:t xml:space="preserve">В разделе приводят перечень </w:t>
      </w:r>
      <w:r w:rsidR="00B750F6" w:rsidRPr="00C905FB">
        <w:rPr>
          <w:rStyle w:val="af1"/>
        </w:rPr>
        <w:t>рекомендаций и предложений по доработке эксплуатационной документации ВС. Если по результатам анализа (расчета, испытаний, моделирования) не сформулировано ни одно</w:t>
      </w:r>
      <w:r w:rsidR="000225E3" w:rsidRPr="00C905FB">
        <w:rPr>
          <w:rStyle w:val="af1"/>
        </w:rPr>
        <w:t>й</w:t>
      </w:r>
      <w:r w:rsidR="00B750F6" w:rsidRPr="00C905FB">
        <w:rPr>
          <w:rStyle w:val="af1"/>
        </w:rPr>
        <w:t xml:space="preserve"> рекомендации</w:t>
      </w:r>
      <w:r w:rsidR="000225E3" w:rsidRPr="00C905FB">
        <w:rPr>
          <w:rStyle w:val="af1"/>
        </w:rPr>
        <w:t xml:space="preserve"> (</w:t>
      </w:r>
      <w:r w:rsidR="00B750F6" w:rsidRPr="00C905FB">
        <w:rPr>
          <w:rStyle w:val="af1"/>
        </w:rPr>
        <w:t>предложения) –</w:t>
      </w:r>
      <w:r w:rsidR="000225E3" w:rsidRPr="00C905FB">
        <w:rPr>
          <w:rStyle w:val="af1"/>
        </w:rPr>
        <w:t xml:space="preserve"> </w:t>
      </w:r>
      <w:r w:rsidR="000225E3" w:rsidRPr="00C905FB">
        <w:rPr>
          <w:rStyle w:val="af1"/>
          <w:lang w:eastAsia="ru-RU"/>
        </w:rPr>
        <w:t>текст шаблона удаляется и приводится текст «Отсутствуют»</w:t>
      </w:r>
    </w:p>
    <w:p w:rsidR="00B750F6" w:rsidRDefault="00B750F6" w:rsidP="00B750F6">
      <w:pPr>
        <w:pStyle w:val="Heading2"/>
      </w:pPr>
    </w:p>
    <w:p w:rsidR="00B750F6" w:rsidRDefault="00B750F6" w:rsidP="00B750F6">
      <w:pPr>
        <w:pStyle w:val="Heading2"/>
      </w:pPr>
    </w:p>
    <w:p w:rsidR="00B750F6" w:rsidRDefault="00B750F6" w:rsidP="00B750F6">
      <w:pPr>
        <w:pStyle w:val="Heading2"/>
      </w:pPr>
    </w:p>
    <w:p w:rsidR="00AB1F3A" w:rsidRDefault="00AB1F3A" w:rsidP="00690D7F">
      <w:pPr>
        <w:pStyle w:val="BodyText"/>
      </w:pPr>
    </w:p>
    <w:p w:rsidR="000A3B0B" w:rsidRDefault="000A3B0B" w:rsidP="000A3B0B">
      <w:pPr>
        <w:pStyle w:val="a0"/>
      </w:pPr>
      <w:r>
        <w:t xml:space="preserve"> </w:t>
      </w:r>
      <w:bookmarkStart w:id="21" w:name="_Toc216788810"/>
      <w:r w:rsidRPr="000A3B0B">
        <w:t>&lt;</w:t>
      </w:r>
      <w:r>
        <w:t>Наименование приложения</w:t>
      </w:r>
      <w:r w:rsidRPr="000A3B0B">
        <w:t>&gt;</w:t>
      </w:r>
      <w:r>
        <w:br/>
        <w:t>(обязательное/рекомендованное/справочное)</w:t>
      </w:r>
      <w:bookmarkEnd w:id="21"/>
    </w:p>
    <w:p w:rsidR="000A3B0B" w:rsidRDefault="000A3B0B" w:rsidP="00690D7F">
      <w:pPr>
        <w:pStyle w:val="BodyText"/>
      </w:pPr>
    </w:p>
    <w:p w:rsidR="000A3B0B" w:rsidRDefault="000A3B0B" w:rsidP="00690D7F">
      <w:pPr>
        <w:pStyle w:val="BodyText"/>
      </w:pPr>
    </w:p>
    <w:p w:rsidR="000A3B0B" w:rsidRDefault="000A3B0B" w:rsidP="00690D7F">
      <w:pPr>
        <w:pStyle w:val="BodyText"/>
      </w:pPr>
    </w:p>
    <w:p w:rsidR="000A3B0B" w:rsidRDefault="000A3B0B" w:rsidP="000A3B0B">
      <w:pPr>
        <w:pStyle w:val="a0"/>
      </w:pPr>
      <w:bookmarkStart w:id="22" w:name="_Toc216788811"/>
      <w:r w:rsidRPr="000A3B0B">
        <w:t>&lt;</w:t>
      </w:r>
      <w:r>
        <w:t>Наименование приложения</w:t>
      </w:r>
      <w:r w:rsidRPr="000A3B0B">
        <w:t>&gt;</w:t>
      </w:r>
      <w:r>
        <w:br/>
        <w:t>(обязательное/рекомендованное/справочное)</w:t>
      </w:r>
      <w:bookmarkEnd w:id="22"/>
    </w:p>
    <w:p w:rsidR="000A3B0B" w:rsidRDefault="000A3B0B" w:rsidP="00690D7F">
      <w:pPr>
        <w:pStyle w:val="BodyText"/>
      </w:pPr>
    </w:p>
    <w:p w:rsidR="000A3B0B" w:rsidRDefault="000A3B0B" w:rsidP="00690D7F">
      <w:pPr>
        <w:pStyle w:val="BodyText"/>
      </w:pPr>
    </w:p>
    <w:sectPr w:rsidR="000A3B0B" w:rsidSect="00690D7F">
      <w:pgSz w:w="11906" w:h="16838" w:code="9"/>
      <w:pgMar w:top="992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02B9" w:rsidRDefault="00E602B9">
      <w:r>
        <w:separator/>
      </w:r>
    </w:p>
  </w:endnote>
  <w:endnote w:type="continuationSeparator" w:id="0">
    <w:p w:rsidR="00E602B9" w:rsidRDefault="00E60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0CCD" w:rsidRPr="000E0CCD" w:rsidRDefault="000E0CCD" w:rsidP="000E0CCD">
    <w:pPr>
      <w:pStyle w:val="Header"/>
      <w:jc w:val="right"/>
      <w:rPr>
        <w:lang w:val="en-US"/>
      </w:rPr>
    </w:pPr>
    <w:r w:rsidRPr="007004C0">
      <w:rPr>
        <w:rStyle w:val="PageNumber"/>
        <w:sz w:val="26"/>
        <w:szCs w:val="26"/>
      </w:rPr>
      <w:fldChar w:fldCharType="begin"/>
    </w:r>
    <w:r w:rsidRPr="007004C0">
      <w:rPr>
        <w:rStyle w:val="PageNumber"/>
        <w:sz w:val="26"/>
        <w:szCs w:val="26"/>
      </w:rPr>
      <w:instrText xml:space="preserve">PAGE  </w:instrText>
    </w:r>
    <w:r w:rsidRPr="007004C0">
      <w:rPr>
        <w:rStyle w:val="PageNumber"/>
        <w:sz w:val="26"/>
        <w:szCs w:val="26"/>
      </w:rPr>
      <w:fldChar w:fldCharType="separate"/>
    </w:r>
    <w:r w:rsidR="00873AF7">
      <w:rPr>
        <w:rStyle w:val="PageNumber"/>
        <w:noProof/>
        <w:sz w:val="26"/>
        <w:szCs w:val="26"/>
      </w:rPr>
      <w:t>18</w:t>
    </w:r>
    <w:r w:rsidRPr="007004C0">
      <w:rPr>
        <w:rStyle w:val="PageNumber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02B9" w:rsidRDefault="00E602B9">
      <w:r>
        <w:separator/>
      </w:r>
    </w:p>
  </w:footnote>
  <w:footnote w:type="continuationSeparator" w:id="0">
    <w:p w:rsidR="00E602B9" w:rsidRDefault="00E60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0F21" w:rsidRDefault="00880F21" w:rsidP="000E0CCD">
    <w:pPr>
      <w:pStyle w:val="Header"/>
      <w:jc w:val="right"/>
    </w:pPr>
    <w:fldSimple w:instr=" DOCPROPERTY  &quot;Обозначение документа&quot;  \* MERGEFORMAT ">
      <w:r w:rsidR="000A3B0B">
        <w:t>&lt;Обозначение документа&gt;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EDAC76E2"/>
    <w:lvl w:ilvl="0">
      <w:start w:val="1"/>
      <w:numFmt w:val="decimal"/>
      <w:pStyle w:val="ListNumber3"/>
      <w:lvlText w:val="%1"/>
      <w:lvlJc w:val="left"/>
      <w:pPr>
        <w:tabs>
          <w:tab w:val="num" w:pos="1134"/>
        </w:tabs>
        <w:ind w:left="0" w:firstLine="709"/>
      </w:pPr>
      <w:rPr>
        <w:rFonts w:hint="default"/>
      </w:rPr>
    </w:lvl>
  </w:abstractNum>
  <w:abstractNum w:abstractNumId="1" w15:restartNumberingAfterBreak="0">
    <w:nsid w:val="FFFFFF7F"/>
    <w:multiLevelType w:val="singleLevel"/>
    <w:tmpl w:val="0E60BC8A"/>
    <w:lvl w:ilvl="0">
      <w:start w:val="1"/>
      <w:numFmt w:val="decimal"/>
      <w:pStyle w:val="ListNumber2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</w:abstractNum>
  <w:abstractNum w:abstractNumId="2" w15:restartNumberingAfterBreak="0">
    <w:nsid w:val="FFFFFF82"/>
    <w:multiLevelType w:val="singleLevel"/>
    <w:tmpl w:val="490014FE"/>
    <w:lvl w:ilvl="0">
      <w:start w:val="1"/>
      <w:numFmt w:val="bullet"/>
      <w:pStyle w:val="ListBullet3"/>
      <w:lvlText w:val=""/>
      <w:lvlJc w:val="left"/>
      <w:pPr>
        <w:tabs>
          <w:tab w:val="num" w:pos="1795"/>
        </w:tabs>
        <w:ind w:left="1795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A46E7D6C"/>
    <w:lvl w:ilvl="0">
      <w:start w:val="1"/>
      <w:numFmt w:val="russianLower"/>
      <w:pStyle w:val="ListNumber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881E685A"/>
    <w:lvl w:ilvl="0">
      <w:start w:val="1"/>
      <w:numFmt w:val="bullet"/>
      <w:pStyle w:val="List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</w:abstractNum>
  <w:abstractNum w:abstractNumId="5" w15:restartNumberingAfterBreak="0">
    <w:nsid w:val="132B1B47"/>
    <w:multiLevelType w:val="hybridMultilevel"/>
    <w:tmpl w:val="6A86FAA4"/>
    <w:lvl w:ilvl="0" w:tplc="F3E667DE">
      <w:start w:val="1"/>
      <w:numFmt w:val="bullet"/>
      <w:pStyle w:val="a"/>
      <w:lvlText w:val=""/>
      <w:lvlJc w:val="left"/>
      <w:pPr>
        <w:tabs>
          <w:tab w:val="num" w:pos="0"/>
        </w:tabs>
        <w:ind w:left="357" w:hanging="3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F43A8"/>
    <w:multiLevelType w:val="hybridMultilevel"/>
    <w:tmpl w:val="7C3A262E"/>
    <w:lvl w:ilvl="0" w:tplc="0E60BC8A">
      <w:start w:val="1"/>
      <w:numFmt w:val="decimal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940ED8"/>
    <w:multiLevelType w:val="hybridMultilevel"/>
    <w:tmpl w:val="B92C43C4"/>
    <w:lvl w:ilvl="0" w:tplc="0E60BC8A">
      <w:start w:val="1"/>
      <w:numFmt w:val="decimal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4804128"/>
    <w:multiLevelType w:val="multilevel"/>
    <w:tmpl w:val="4698CC98"/>
    <w:lvl w:ilvl="0">
      <w:start w:val="1"/>
      <w:numFmt w:val="russianUpper"/>
      <w:pStyle w:val="a0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948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452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956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460" w:hanging="1224"/>
      </w:pPr>
      <w:rPr>
        <w:rFonts w:hint="default"/>
      </w:rPr>
    </w:lvl>
    <w:lvl w:ilvl="8">
      <w:start w:val="1"/>
      <w:numFmt w:val="none"/>
      <w:pStyle w:val="20"/>
      <w:suff w:val="space"/>
      <w:lvlText w:val="Приложение %1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6FF6C03"/>
    <w:multiLevelType w:val="hybridMultilevel"/>
    <w:tmpl w:val="AF5E40B0"/>
    <w:lvl w:ilvl="0" w:tplc="53E2811C">
      <w:start w:val="1"/>
      <w:numFmt w:val="decimal"/>
      <w:pStyle w:val="a1"/>
      <w:lvlText w:val="[%1]"/>
      <w:lvlJc w:val="center"/>
      <w:pPr>
        <w:tabs>
          <w:tab w:val="num" w:pos="0"/>
        </w:tabs>
        <w:ind w:left="0" w:firstLine="2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A624C64"/>
    <w:multiLevelType w:val="hybridMultilevel"/>
    <w:tmpl w:val="98A0A3FE"/>
    <w:lvl w:ilvl="0" w:tplc="0E60BC8A">
      <w:start w:val="1"/>
      <w:numFmt w:val="decimal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F1459F"/>
    <w:multiLevelType w:val="hybridMultilevel"/>
    <w:tmpl w:val="545CE158"/>
    <w:lvl w:ilvl="0" w:tplc="0E60BC8A">
      <w:start w:val="1"/>
      <w:numFmt w:val="decimal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3842F06"/>
    <w:multiLevelType w:val="hybridMultilevel"/>
    <w:tmpl w:val="6D84C162"/>
    <w:lvl w:ilvl="0" w:tplc="0E60BC8A">
      <w:start w:val="1"/>
      <w:numFmt w:val="decimal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53A584E"/>
    <w:multiLevelType w:val="multilevel"/>
    <w:tmpl w:val="51208830"/>
    <w:lvl w:ilvl="0">
      <w:start w:val="1"/>
      <w:numFmt w:val="decimal"/>
      <w:pStyle w:val="a2"/>
      <w:lvlText w:val="%1."/>
      <w:lvlJc w:val="left"/>
      <w:pPr>
        <w:tabs>
          <w:tab w:val="num" w:pos="0"/>
        </w:tabs>
        <w:ind w:left="107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098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7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38"/>
        </w:tabs>
        <w:ind w:left="2138" w:firstLine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38"/>
        </w:tabs>
        <w:ind w:left="2138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38"/>
        </w:tabs>
        <w:ind w:left="2138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38"/>
        </w:tabs>
        <w:ind w:left="2138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38"/>
        </w:tabs>
        <w:ind w:left="2138" w:firstLine="0"/>
      </w:pPr>
      <w:rPr>
        <w:rFonts w:hint="default"/>
      </w:rPr>
    </w:lvl>
  </w:abstractNum>
  <w:abstractNum w:abstractNumId="14" w15:restartNumberingAfterBreak="0">
    <w:nsid w:val="554D3CDE"/>
    <w:multiLevelType w:val="hybridMultilevel"/>
    <w:tmpl w:val="9D5078D4"/>
    <w:lvl w:ilvl="0" w:tplc="2F204586">
      <w:start w:val="1"/>
      <w:numFmt w:val="decimal"/>
      <w:pStyle w:val="a3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E31913"/>
    <w:multiLevelType w:val="hybridMultilevel"/>
    <w:tmpl w:val="65305358"/>
    <w:lvl w:ilvl="0" w:tplc="0E60BC8A">
      <w:start w:val="1"/>
      <w:numFmt w:val="decimal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B5B4D9B"/>
    <w:multiLevelType w:val="multilevel"/>
    <w:tmpl w:val="B2B2C5FC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Heading5"/>
      <w:suff w:val="space"/>
      <w:lvlText w:val="%1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Heading6"/>
      <w:suff w:val="space"/>
      <w:lvlText w:val="%1.%5.%6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suff w:val="space"/>
      <w:lvlText w:val="%1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Restart w:val="5"/>
      <w:pStyle w:val="Heading8"/>
      <w:suff w:val="space"/>
      <w:lvlText w:val="%1.%5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Heading9"/>
      <w:suff w:val="space"/>
      <w:lvlText w:val="%1.%5.%8.%9"/>
      <w:lvlJc w:val="left"/>
      <w:pPr>
        <w:ind w:left="0" w:firstLine="709"/>
      </w:pPr>
      <w:rPr>
        <w:rFonts w:hint="default"/>
      </w:rPr>
    </w:lvl>
  </w:abstractNum>
  <w:abstractNum w:abstractNumId="17" w15:restartNumberingAfterBreak="0">
    <w:nsid w:val="6F9157A6"/>
    <w:multiLevelType w:val="hybridMultilevel"/>
    <w:tmpl w:val="A8FC6462"/>
    <w:lvl w:ilvl="0">
      <w:start w:val="1"/>
      <w:numFmt w:val="bullet"/>
      <w:pStyle w:val="a4"/>
      <w:lvlText w:val=""/>
      <w:lvlJc w:val="left"/>
      <w:pPr>
        <w:tabs>
          <w:tab w:val="num" w:pos="0"/>
        </w:tabs>
        <w:ind w:left="357" w:hanging="35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37AB0"/>
    <w:multiLevelType w:val="hybridMultilevel"/>
    <w:tmpl w:val="1A929E72"/>
    <w:lvl w:ilvl="0" w:tplc="0E60BC8A">
      <w:start w:val="1"/>
      <w:numFmt w:val="decimal"/>
      <w:lvlText w:val="%1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17"/>
  </w:num>
  <w:num w:numId="5">
    <w:abstractNumId w:val="8"/>
  </w:num>
  <w:num w:numId="6">
    <w:abstractNumId w:val="16"/>
  </w:num>
  <w:num w:numId="7">
    <w:abstractNumId w:val="5"/>
  </w:num>
  <w:num w:numId="8">
    <w:abstractNumId w:val="13"/>
  </w:num>
  <w:num w:numId="9">
    <w:abstractNumId w:val="2"/>
  </w:num>
  <w:num w:numId="10">
    <w:abstractNumId w:val="14"/>
  </w:num>
  <w:num w:numId="11">
    <w:abstractNumId w:val="0"/>
  </w:num>
  <w:num w:numId="12">
    <w:abstractNumId w:val="12"/>
  </w:num>
  <w:num w:numId="13">
    <w:abstractNumId w:val="11"/>
  </w:num>
  <w:num w:numId="14">
    <w:abstractNumId w:val="10"/>
  </w:num>
  <w:num w:numId="15">
    <w:abstractNumId w:val="0"/>
    <w:lvlOverride w:ilvl="0">
      <w:startOverride w:val="1"/>
    </w:lvlOverride>
  </w:num>
  <w:num w:numId="16">
    <w:abstractNumId w:val="9"/>
  </w:num>
  <w:num w:numId="17">
    <w:abstractNumId w:val="0"/>
    <w:lvlOverride w:ilvl="0">
      <w:startOverride w:val="1"/>
    </w:lvlOverride>
  </w:num>
  <w:num w:numId="18">
    <w:abstractNumId w:val="18"/>
  </w:num>
  <w:num w:numId="19">
    <w:abstractNumId w:val="3"/>
  </w:num>
  <w:num w:numId="20">
    <w:abstractNumId w:val="15"/>
  </w:num>
  <w:num w:numId="21">
    <w:abstractNumId w:val="6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7"/>
  </w:num>
  <w:num w:numId="25">
    <w:abstractNumId w:val="3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14"/>
    <w:lvlOverride w:ilvl="0">
      <w:startOverride w:val="1"/>
    </w:lvlOverride>
  </w:num>
  <w:num w:numId="30">
    <w:abstractNumId w:val="3"/>
    <w:lvlOverride w:ilvl="0">
      <w:startOverride w:val="1"/>
    </w:lvlOverride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B0B"/>
    <w:rsid w:val="00002DFC"/>
    <w:rsid w:val="00004BF6"/>
    <w:rsid w:val="00005256"/>
    <w:rsid w:val="00005881"/>
    <w:rsid w:val="0000698A"/>
    <w:rsid w:val="0000787C"/>
    <w:rsid w:val="00012D42"/>
    <w:rsid w:val="00013897"/>
    <w:rsid w:val="00014033"/>
    <w:rsid w:val="000141AC"/>
    <w:rsid w:val="000146D0"/>
    <w:rsid w:val="00014AF6"/>
    <w:rsid w:val="00014BC0"/>
    <w:rsid w:val="00021A6F"/>
    <w:rsid w:val="000225E3"/>
    <w:rsid w:val="00022629"/>
    <w:rsid w:val="0002586F"/>
    <w:rsid w:val="000265F8"/>
    <w:rsid w:val="00026F8E"/>
    <w:rsid w:val="000323EF"/>
    <w:rsid w:val="00033960"/>
    <w:rsid w:val="00034B60"/>
    <w:rsid w:val="000412B8"/>
    <w:rsid w:val="00041973"/>
    <w:rsid w:val="0004356B"/>
    <w:rsid w:val="00043B0B"/>
    <w:rsid w:val="000448FB"/>
    <w:rsid w:val="00045870"/>
    <w:rsid w:val="00046358"/>
    <w:rsid w:val="00046514"/>
    <w:rsid w:val="00046FA1"/>
    <w:rsid w:val="000505AB"/>
    <w:rsid w:val="0005121B"/>
    <w:rsid w:val="00054233"/>
    <w:rsid w:val="00054F15"/>
    <w:rsid w:val="000558A8"/>
    <w:rsid w:val="000564F0"/>
    <w:rsid w:val="00061AA3"/>
    <w:rsid w:val="00064866"/>
    <w:rsid w:val="0006547C"/>
    <w:rsid w:val="0006577E"/>
    <w:rsid w:val="0006677D"/>
    <w:rsid w:val="000678AC"/>
    <w:rsid w:val="000713EB"/>
    <w:rsid w:val="00071755"/>
    <w:rsid w:val="00075112"/>
    <w:rsid w:val="000755D4"/>
    <w:rsid w:val="00075B63"/>
    <w:rsid w:val="000761C0"/>
    <w:rsid w:val="0008383B"/>
    <w:rsid w:val="00087980"/>
    <w:rsid w:val="000879A8"/>
    <w:rsid w:val="000913F4"/>
    <w:rsid w:val="00092883"/>
    <w:rsid w:val="0009297D"/>
    <w:rsid w:val="0009330B"/>
    <w:rsid w:val="000A1E1A"/>
    <w:rsid w:val="000A255C"/>
    <w:rsid w:val="000A3B0B"/>
    <w:rsid w:val="000A44AB"/>
    <w:rsid w:val="000A4D67"/>
    <w:rsid w:val="000A4D74"/>
    <w:rsid w:val="000A5812"/>
    <w:rsid w:val="000A587F"/>
    <w:rsid w:val="000A6543"/>
    <w:rsid w:val="000A7E19"/>
    <w:rsid w:val="000B011C"/>
    <w:rsid w:val="000B1932"/>
    <w:rsid w:val="000B2C42"/>
    <w:rsid w:val="000B7C3A"/>
    <w:rsid w:val="000B7DF4"/>
    <w:rsid w:val="000C4F2D"/>
    <w:rsid w:val="000D2AFA"/>
    <w:rsid w:val="000D3251"/>
    <w:rsid w:val="000D3698"/>
    <w:rsid w:val="000D56AC"/>
    <w:rsid w:val="000D6955"/>
    <w:rsid w:val="000E013A"/>
    <w:rsid w:val="000E0CCD"/>
    <w:rsid w:val="000E177F"/>
    <w:rsid w:val="000E2D75"/>
    <w:rsid w:val="000E71D6"/>
    <w:rsid w:val="000E7294"/>
    <w:rsid w:val="000F2E10"/>
    <w:rsid w:val="000F3097"/>
    <w:rsid w:val="000F4FAA"/>
    <w:rsid w:val="000F6997"/>
    <w:rsid w:val="000F74AD"/>
    <w:rsid w:val="000F7E54"/>
    <w:rsid w:val="001006AA"/>
    <w:rsid w:val="00103B39"/>
    <w:rsid w:val="00103F50"/>
    <w:rsid w:val="00104093"/>
    <w:rsid w:val="00110F46"/>
    <w:rsid w:val="001145F2"/>
    <w:rsid w:val="00116003"/>
    <w:rsid w:val="001163A2"/>
    <w:rsid w:val="00116B7D"/>
    <w:rsid w:val="00123350"/>
    <w:rsid w:val="001245BB"/>
    <w:rsid w:val="00124AA1"/>
    <w:rsid w:val="001259D1"/>
    <w:rsid w:val="00126184"/>
    <w:rsid w:val="00126619"/>
    <w:rsid w:val="00126A51"/>
    <w:rsid w:val="00131C7E"/>
    <w:rsid w:val="0013749F"/>
    <w:rsid w:val="00137D7E"/>
    <w:rsid w:val="00141038"/>
    <w:rsid w:val="00141D3F"/>
    <w:rsid w:val="00141D4E"/>
    <w:rsid w:val="00143CC2"/>
    <w:rsid w:val="00143DB6"/>
    <w:rsid w:val="0014464F"/>
    <w:rsid w:val="001463EE"/>
    <w:rsid w:val="00146F18"/>
    <w:rsid w:val="001476F8"/>
    <w:rsid w:val="00147B17"/>
    <w:rsid w:val="00150358"/>
    <w:rsid w:val="00150594"/>
    <w:rsid w:val="0015128D"/>
    <w:rsid w:val="00153818"/>
    <w:rsid w:val="0015399E"/>
    <w:rsid w:val="0016206D"/>
    <w:rsid w:val="00163B98"/>
    <w:rsid w:val="001647B8"/>
    <w:rsid w:val="00167E1F"/>
    <w:rsid w:val="001702DB"/>
    <w:rsid w:val="00171D2E"/>
    <w:rsid w:val="00174D48"/>
    <w:rsid w:val="00175213"/>
    <w:rsid w:val="00175728"/>
    <w:rsid w:val="001770CB"/>
    <w:rsid w:val="00182061"/>
    <w:rsid w:val="00183487"/>
    <w:rsid w:val="0018378D"/>
    <w:rsid w:val="0018434A"/>
    <w:rsid w:val="00186751"/>
    <w:rsid w:val="001868D9"/>
    <w:rsid w:val="001873C1"/>
    <w:rsid w:val="00187B63"/>
    <w:rsid w:val="00187D5D"/>
    <w:rsid w:val="00192348"/>
    <w:rsid w:val="001942B1"/>
    <w:rsid w:val="00195550"/>
    <w:rsid w:val="00195575"/>
    <w:rsid w:val="00196407"/>
    <w:rsid w:val="001A108B"/>
    <w:rsid w:val="001A5640"/>
    <w:rsid w:val="001B0715"/>
    <w:rsid w:val="001B2C34"/>
    <w:rsid w:val="001B726B"/>
    <w:rsid w:val="001C24CA"/>
    <w:rsid w:val="001C39FB"/>
    <w:rsid w:val="001C6A62"/>
    <w:rsid w:val="001C7480"/>
    <w:rsid w:val="001C751B"/>
    <w:rsid w:val="001C7C2E"/>
    <w:rsid w:val="001D0AE8"/>
    <w:rsid w:val="001D3B96"/>
    <w:rsid w:val="001D6737"/>
    <w:rsid w:val="001D6A17"/>
    <w:rsid w:val="001E1179"/>
    <w:rsid w:val="001E2132"/>
    <w:rsid w:val="001E445E"/>
    <w:rsid w:val="001E5B92"/>
    <w:rsid w:val="001E6331"/>
    <w:rsid w:val="001E6A7B"/>
    <w:rsid w:val="001E7ED9"/>
    <w:rsid w:val="001F0118"/>
    <w:rsid w:val="001F14DB"/>
    <w:rsid w:val="001F1888"/>
    <w:rsid w:val="001F2B0E"/>
    <w:rsid w:val="001F4CF9"/>
    <w:rsid w:val="001F7AC2"/>
    <w:rsid w:val="001F7BE3"/>
    <w:rsid w:val="001F7DB1"/>
    <w:rsid w:val="002025AD"/>
    <w:rsid w:val="0020348A"/>
    <w:rsid w:val="00213C9B"/>
    <w:rsid w:val="00214982"/>
    <w:rsid w:val="00215EFC"/>
    <w:rsid w:val="00215F56"/>
    <w:rsid w:val="00217089"/>
    <w:rsid w:val="00220ADD"/>
    <w:rsid w:val="002210B5"/>
    <w:rsid w:val="00223264"/>
    <w:rsid w:val="00231B82"/>
    <w:rsid w:val="002365AF"/>
    <w:rsid w:val="00236761"/>
    <w:rsid w:val="00236849"/>
    <w:rsid w:val="00240F70"/>
    <w:rsid w:val="0024197C"/>
    <w:rsid w:val="00241D6D"/>
    <w:rsid w:val="00244021"/>
    <w:rsid w:val="002452B6"/>
    <w:rsid w:val="0024762F"/>
    <w:rsid w:val="002502BC"/>
    <w:rsid w:val="00251BDF"/>
    <w:rsid w:val="002524E5"/>
    <w:rsid w:val="00253F60"/>
    <w:rsid w:val="00254CE7"/>
    <w:rsid w:val="00255831"/>
    <w:rsid w:val="002565F2"/>
    <w:rsid w:val="00257D04"/>
    <w:rsid w:val="00262B14"/>
    <w:rsid w:val="00262BBA"/>
    <w:rsid w:val="002641FD"/>
    <w:rsid w:val="00264FFF"/>
    <w:rsid w:val="00265496"/>
    <w:rsid w:val="002672CF"/>
    <w:rsid w:val="0027217F"/>
    <w:rsid w:val="002722B7"/>
    <w:rsid w:val="00273A28"/>
    <w:rsid w:val="00275406"/>
    <w:rsid w:val="002844B3"/>
    <w:rsid w:val="00286B8B"/>
    <w:rsid w:val="002875F7"/>
    <w:rsid w:val="0029044F"/>
    <w:rsid w:val="0029132F"/>
    <w:rsid w:val="00292633"/>
    <w:rsid w:val="00292EAD"/>
    <w:rsid w:val="00295949"/>
    <w:rsid w:val="00295C58"/>
    <w:rsid w:val="00295EBA"/>
    <w:rsid w:val="00297CD4"/>
    <w:rsid w:val="002A3825"/>
    <w:rsid w:val="002A3EDB"/>
    <w:rsid w:val="002A74B1"/>
    <w:rsid w:val="002B0305"/>
    <w:rsid w:val="002B0DEA"/>
    <w:rsid w:val="002B0F9F"/>
    <w:rsid w:val="002B2CBE"/>
    <w:rsid w:val="002B5742"/>
    <w:rsid w:val="002B5D48"/>
    <w:rsid w:val="002B72A7"/>
    <w:rsid w:val="002B7801"/>
    <w:rsid w:val="002B7AA5"/>
    <w:rsid w:val="002C1089"/>
    <w:rsid w:val="002C4323"/>
    <w:rsid w:val="002C6C8B"/>
    <w:rsid w:val="002D7735"/>
    <w:rsid w:val="002E1339"/>
    <w:rsid w:val="002E135C"/>
    <w:rsid w:val="002E3461"/>
    <w:rsid w:val="002E4F20"/>
    <w:rsid w:val="002E6E25"/>
    <w:rsid w:val="002F18F8"/>
    <w:rsid w:val="002F1AC3"/>
    <w:rsid w:val="002F30F8"/>
    <w:rsid w:val="002F4C59"/>
    <w:rsid w:val="002F5D39"/>
    <w:rsid w:val="002F75FC"/>
    <w:rsid w:val="00300062"/>
    <w:rsid w:val="003006AF"/>
    <w:rsid w:val="00302152"/>
    <w:rsid w:val="003047A4"/>
    <w:rsid w:val="00306806"/>
    <w:rsid w:val="003070B8"/>
    <w:rsid w:val="003145BB"/>
    <w:rsid w:val="0032062E"/>
    <w:rsid w:val="003216D6"/>
    <w:rsid w:val="00324CED"/>
    <w:rsid w:val="0032556B"/>
    <w:rsid w:val="00326C9C"/>
    <w:rsid w:val="003311F9"/>
    <w:rsid w:val="0033153C"/>
    <w:rsid w:val="003321B0"/>
    <w:rsid w:val="00334A3F"/>
    <w:rsid w:val="003364F2"/>
    <w:rsid w:val="00336626"/>
    <w:rsid w:val="00336AD3"/>
    <w:rsid w:val="00344B6C"/>
    <w:rsid w:val="00344CAF"/>
    <w:rsid w:val="003453D5"/>
    <w:rsid w:val="0034675C"/>
    <w:rsid w:val="00350CA1"/>
    <w:rsid w:val="00351910"/>
    <w:rsid w:val="003547ED"/>
    <w:rsid w:val="00356C12"/>
    <w:rsid w:val="003575F7"/>
    <w:rsid w:val="003608E5"/>
    <w:rsid w:val="00360F85"/>
    <w:rsid w:val="003614B2"/>
    <w:rsid w:val="003614F3"/>
    <w:rsid w:val="003615C7"/>
    <w:rsid w:val="0036361B"/>
    <w:rsid w:val="0036525D"/>
    <w:rsid w:val="0036741E"/>
    <w:rsid w:val="0037473E"/>
    <w:rsid w:val="0037747B"/>
    <w:rsid w:val="00381574"/>
    <w:rsid w:val="00382D87"/>
    <w:rsid w:val="0038348D"/>
    <w:rsid w:val="003850B2"/>
    <w:rsid w:val="00385D9B"/>
    <w:rsid w:val="00385EDC"/>
    <w:rsid w:val="00387B9D"/>
    <w:rsid w:val="003915A6"/>
    <w:rsid w:val="003920ED"/>
    <w:rsid w:val="00393AFE"/>
    <w:rsid w:val="003947A5"/>
    <w:rsid w:val="00394FAC"/>
    <w:rsid w:val="003A3BC3"/>
    <w:rsid w:val="003A5730"/>
    <w:rsid w:val="003A6523"/>
    <w:rsid w:val="003A7A90"/>
    <w:rsid w:val="003B0748"/>
    <w:rsid w:val="003B14D7"/>
    <w:rsid w:val="003B17F7"/>
    <w:rsid w:val="003B4D22"/>
    <w:rsid w:val="003B5F6F"/>
    <w:rsid w:val="003B62AF"/>
    <w:rsid w:val="003B633E"/>
    <w:rsid w:val="003B668C"/>
    <w:rsid w:val="003B79C9"/>
    <w:rsid w:val="003C1828"/>
    <w:rsid w:val="003C48E0"/>
    <w:rsid w:val="003C5D20"/>
    <w:rsid w:val="003C63B1"/>
    <w:rsid w:val="003C6C25"/>
    <w:rsid w:val="003C76D5"/>
    <w:rsid w:val="003C7AAE"/>
    <w:rsid w:val="003C7CB3"/>
    <w:rsid w:val="003D4715"/>
    <w:rsid w:val="003D7650"/>
    <w:rsid w:val="003D7A16"/>
    <w:rsid w:val="003D7D05"/>
    <w:rsid w:val="003E0103"/>
    <w:rsid w:val="003E0251"/>
    <w:rsid w:val="003E06E4"/>
    <w:rsid w:val="003E27CF"/>
    <w:rsid w:val="003E6766"/>
    <w:rsid w:val="003E79D9"/>
    <w:rsid w:val="003F25FE"/>
    <w:rsid w:val="003F3221"/>
    <w:rsid w:val="003F37FE"/>
    <w:rsid w:val="003F3E11"/>
    <w:rsid w:val="003F6254"/>
    <w:rsid w:val="00400905"/>
    <w:rsid w:val="004020FB"/>
    <w:rsid w:val="004022FB"/>
    <w:rsid w:val="00403670"/>
    <w:rsid w:val="00405D10"/>
    <w:rsid w:val="004060E8"/>
    <w:rsid w:val="00407C1E"/>
    <w:rsid w:val="004103E6"/>
    <w:rsid w:val="00411279"/>
    <w:rsid w:val="0041146C"/>
    <w:rsid w:val="00414FCC"/>
    <w:rsid w:val="00415F9B"/>
    <w:rsid w:val="004167FA"/>
    <w:rsid w:val="00416ACC"/>
    <w:rsid w:val="00416C64"/>
    <w:rsid w:val="00426424"/>
    <w:rsid w:val="004278EF"/>
    <w:rsid w:val="00435301"/>
    <w:rsid w:val="00435E26"/>
    <w:rsid w:val="00437A6F"/>
    <w:rsid w:val="004421BA"/>
    <w:rsid w:val="004422EA"/>
    <w:rsid w:val="00443B9A"/>
    <w:rsid w:val="00443D99"/>
    <w:rsid w:val="00445FFB"/>
    <w:rsid w:val="004472CE"/>
    <w:rsid w:val="00447526"/>
    <w:rsid w:val="0045117F"/>
    <w:rsid w:val="00452168"/>
    <w:rsid w:val="00456A3E"/>
    <w:rsid w:val="00463B85"/>
    <w:rsid w:val="0046580D"/>
    <w:rsid w:val="0046612C"/>
    <w:rsid w:val="0046754F"/>
    <w:rsid w:val="004708D0"/>
    <w:rsid w:val="00470E53"/>
    <w:rsid w:val="004728EE"/>
    <w:rsid w:val="0047293C"/>
    <w:rsid w:val="0047363C"/>
    <w:rsid w:val="00476E56"/>
    <w:rsid w:val="004771B1"/>
    <w:rsid w:val="0048254A"/>
    <w:rsid w:val="00482749"/>
    <w:rsid w:val="00487069"/>
    <w:rsid w:val="004920D3"/>
    <w:rsid w:val="004940A3"/>
    <w:rsid w:val="00497EC7"/>
    <w:rsid w:val="004A02DB"/>
    <w:rsid w:val="004A0C6D"/>
    <w:rsid w:val="004A0EF7"/>
    <w:rsid w:val="004A119B"/>
    <w:rsid w:val="004A5609"/>
    <w:rsid w:val="004A6A29"/>
    <w:rsid w:val="004A6D3A"/>
    <w:rsid w:val="004A78B6"/>
    <w:rsid w:val="004B18FA"/>
    <w:rsid w:val="004B2E92"/>
    <w:rsid w:val="004B42CE"/>
    <w:rsid w:val="004B5572"/>
    <w:rsid w:val="004B6A59"/>
    <w:rsid w:val="004B6C36"/>
    <w:rsid w:val="004B7083"/>
    <w:rsid w:val="004C0A8C"/>
    <w:rsid w:val="004C195F"/>
    <w:rsid w:val="004C20C7"/>
    <w:rsid w:val="004C291D"/>
    <w:rsid w:val="004C3149"/>
    <w:rsid w:val="004C36AF"/>
    <w:rsid w:val="004C3C49"/>
    <w:rsid w:val="004C4F5A"/>
    <w:rsid w:val="004D0C7C"/>
    <w:rsid w:val="004D0FE5"/>
    <w:rsid w:val="004D1683"/>
    <w:rsid w:val="004D2895"/>
    <w:rsid w:val="004D35B6"/>
    <w:rsid w:val="004E0163"/>
    <w:rsid w:val="004E11B2"/>
    <w:rsid w:val="004E20C7"/>
    <w:rsid w:val="004E357B"/>
    <w:rsid w:val="004E3B8A"/>
    <w:rsid w:val="004F05CA"/>
    <w:rsid w:val="004F1CBB"/>
    <w:rsid w:val="004F35FF"/>
    <w:rsid w:val="004F5376"/>
    <w:rsid w:val="005060B1"/>
    <w:rsid w:val="00510355"/>
    <w:rsid w:val="0051347E"/>
    <w:rsid w:val="00513B89"/>
    <w:rsid w:val="0051630D"/>
    <w:rsid w:val="005164A4"/>
    <w:rsid w:val="005168E3"/>
    <w:rsid w:val="005207F0"/>
    <w:rsid w:val="005209BC"/>
    <w:rsid w:val="00523B56"/>
    <w:rsid w:val="00524BBF"/>
    <w:rsid w:val="00524D36"/>
    <w:rsid w:val="00526CA5"/>
    <w:rsid w:val="00527E4C"/>
    <w:rsid w:val="005305AA"/>
    <w:rsid w:val="005312AC"/>
    <w:rsid w:val="0053335E"/>
    <w:rsid w:val="00534059"/>
    <w:rsid w:val="005345C9"/>
    <w:rsid w:val="00536EEF"/>
    <w:rsid w:val="00541BFF"/>
    <w:rsid w:val="00541C3C"/>
    <w:rsid w:val="0054391D"/>
    <w:rsid w:val="005478A0"/>
    <w:rsid w:val="00550974"/>
    <w:rsid w:val="00551F30"/>
    <w:rsid w:val="005531FA"/>
    <w:rsid w:val="005534DC"/>
    <w:rsid w:val="0055372D"/>
    <w:rsid w:val="005552FC"/>
    <w:rsid w:val="00555BE4"/>
    <w:rsid w:val="00560BB5"/>
    <w:rsid w:val="00561687"/>
    <w:rsid w:val="005629FF"/>
    <w:rsid w:val="00564746"/>
    <w:rsid w:val="005647B1"/>
    <w:rsid w:val="00564D44"/>
    <w:rsid w:val="005666FA"/>
    <w:rsid w:val="005717D8"/>
    <w:rsid w:val="00572936"/>
    <w:rsid w:val="005729B0"/>
    <w:rsid w:val="00575DAB"/>
    <w:rsid w:val="00584161"/>
    <w:rsid w:val="00590433"/>
    <w:rsid w:val="00592E2F"/>
    <w:rsid w:val="00593905"/>
    <w:rsid w:val="00593BA4"/>
    <w:rsid w:val="005A0F63"/>
    <w:rsid w:val="005A1AB0"/>
    <w:rsid w:val="005A3378"/>
    <w:rsid w:val="005A7335"/>
    <w:rsid w:val="005A780E"/>
    <w:rsid w:val="005A7DB0"/>
    <w:rsid w:val="005B07F3"/>
    <w:rsid w:val="005B1681"/>
    <w:rsid w:val="005B1E22"/>
    <w:rsid w:val="005B428B"/>
    <w:rsid w:val="005B438D"/>
    <w:rsid w:val="005B5B54"/>
    <w:rsid w:val="005C681B"/>
    <w:rsid w:val="005D0874"/>
    <w:rsid w:val="005D1013"/>
    <w:rsid w:val="005D1B7A"/>
    <w:rsid w:val="005D1D07"/>
    <w:rsid w:val="005D30F8"/>
    <w:rsid w:val="005D7CDF"/>
    <w:rsid w:val="005E2E1E"/>
    <w:rsid w:val="005E3A72"/>
    <w:rsid w:val="005E4CA5"/>
    <w:rsid w:val="005E535D"/>
    <w:rsid w:val="005E7EFC"/>
    <w:rsid w:val="005F0A8B"/>
    <w:rsid w:val="005F0C32"/>
    <w:rsid w:val="005F10FF"/>
    <w:rsid w:val="005F4157"/>
    <w:rsid w:val="005F4DED"/>
    <w:rsid w:val="005F5F29"/>
    <w:rsid w:val="005F7689"/>
    <w:rsid w:val="00601C28"/>
    <w:rsid w:val="00604F9E"/>
    <w:rsid w:val="006053B5"/>
    <w:rsid w:val="00605635"/>
    <w:rsid w:val="00606D89"/>
    <w:rsid w:val="00606FFC"/>
    <w:rsid w:val="00607711"/>
    <w:rsid w:val="00611B32"/>
    <w:rsid w:val="00615BB5"/>
    <w:rsid w:val="00616934"/>
    <w:rsid w:val="00617844"/>
    <w:rsid w:val="00617C55"/>
    <w:rsid w:val="00622B1C"/>
    <w:rsid w:val="00622E55"/>
    <w:rsid w:val="00632751"/>
    <w:rsid w:val="00634C85"/>
    <w:rsid w:val="00634E46"/>
    <w:rsid w:val="006410C3"/>
    <w:rsid w:val="0064297C"/>
    <w:rsid w:val="00642996"/>
    <w:rsid w:val="00643FEA"/>
    <w:rsid w:val="00646112"/>
    <w:rsid w:val="00647A2A"/>
    <w:rsid w:val="0065111E"/>
    <w:rsid w:val="006529B1"/>
    <w:rsid w:val="00653B7F"/>
    <w:rsid w:val="00660992"/>
    <w:rsid w:val="00661439"/>
    <w:rsid w:val="00661924"/>
    <w:rsid w:val="006625C9"/>
    <w:rsid w:val="006638B9"/>
    <w:rsid w:val="006668D2"/>
    <w:rsid w:val="00666EB5"/>
    <w:rsid w:val="00672A24"/>
    <w:rsid w:val="00673F3C"/>
    <w:rsid w:val="006749F9"/>
    <w:rsid w:val="0068119B"/>
    <w:rsid w:val="006815B5"/>
    <w:rsid w:val="00683784"/>
    <w:rsid w:val="00685DA8"/>
    <w:rsid w:val="00687B99"/>
    <w:rsid w:val="00690D7F"/>
    <w:rsid w:val="006936FE"/>
    <w:rsid w:val="00694B65"/>
    <w:rsid w:val="006955E8"/>
    <w:rsid w:val="006973A0"/>
    <w:rsid w:val="00697C9B"/>
    <w:rsid w:val="006A1B8D"/>
    <w:rsid w:val="006A4342"/>
    <w:rsid w:val="006A54E2"/>
    <w:rsid w:val="006A5617"/>
    <w:rsid w:val="006A6B47"/>
    <w:rsid w:val="006B006A"/>
    <w:rsid w:val="006B00CA"/>
    <w:rsid w:val="006B03F8"/>
    <w:rsid w:val="006B0E4F"/>
    <w:rsid w:val="006B10D2"/>
    <w:rsid w:val="006B3B13"/>
    <w:rsid w:val="006B3B81"/>
    <w:rsid w:val="006B3E26"/>
    <w:rsid w:val="006B4C17"/>
    <w:rsid w:val="006B5C56"/>
    <w:rsid w:val="006B5E17"/>
    <w:rsid w:val="006B67B5"/>
    <w:rsid w:val="006B7B85"/>
    <w:rsid w:val="006C1E3A"/>
    <w:rsid w:val="006C3575"/>
    <w:rsid w:val="006C3C15"/>
    <w:rsid w:val="006C431B"/>
    <w:rsid w:val="006C54F0"/>
    <w:rsid w:val="006C6A69"/>
    <w:rsid w:val="006C735C"/>
    <w:rsid w:val="006D0BC2"/>
    <w:rsid w:val="006D0C2C"/>
    <w:rsid w:val="006D3909"/>
    <w:rsid w:val="006D40A5"/>
    <w:rsid w:val="006D4745"/>
    <w:rsid w:val="006D67D8"/>
    <w:rsid w:val="006E2773"/>
    <w:rsid w:val="006E34FD"/>
    <w:rsid w:val="006E6412"/>
    <w:rsid w:val="006E6C6B"/>
    <w:rsid w:val="006E6C78"/>
    <w:rsid w:val="006F10B7"/>
    <w:rsid w:val="006F3C1D"/>
    <w:rsid w:val="006F6033"/>
    <w:rsid w:val="006F6BEB"/>
    <w:rsid w:val="006F7D28"/>
    <w:rsid w:val="007004C0"/>
    <w:rsid w:val="00701106"/>
    <w:rsid w:val="007059EE"/>
    <w:rsid w:val="00707DBA"/>
    <w:rsid w:val="00712327"/>
    <w:rsid w:val="00713748"/>
    <w:rsid w:val="00715BF4"/>
    <w:rsid w:val="0071723C"/>
    <w:rsid w:val="0071739D"/>
    <w:rsid w:val="00721732"/>
    <w:rsid w:val="007238B9"/>
    <w:rsid w:val="0072615B"/>
    <w:rsid w:val="007269C5"/>
    <w:rsid w:val="00726C24"/>
    <w:rsid w:val="00731CF5"/>
    <w:rsid w:val="007356B9"/>
    <w:rsid w:val="007359A4"/>
    <w:rsid w:val="00736EDD"/>
    <w:rsid w:val="0074038B"/>
    <w:rsid w:val="00741356"/>
    <w:rsid w:val="00743039"/>
    <w:rsid w:val="007432CE"/>
    <w:rsid w:val="00743366"/>
    <w:rsid w:val="007443CA"/>
    <w:rsid w:val="007445EA"/>
    <w:rsid w:val="00750CFF"/>
    <w:rsid w:val="00751143"/>
    <w:rsid w:val="00751886"/>
    <w:rsid w:val="007551F8"/>
    <w:rsid w:val="00756EFF"/>
    <w:rsid w:val="00763A7A"/>
    <w:rsid w:val="00763FEC"/>
    <w:rsid w:val="00766185"/>
    <w:rsid w:val="00766FCD"/>
    <w:rsid w:val="00767A1F"/>
    <w:rsid w:val="00770AED"/>
    <w:rsid w:val="007712EF"/>
    <w:rsid w:val="007724FD"/>
    <w:rsid w:val="00773E09"/>
    <w:rsid w:val="00776F74"/>
    <w:rsid w:val="00777AB0"/>
    <w:rsid w:val="00780359"/>
    <w:rsid w:val="0078046F"/>
    <w:rsid w:val="00782557"/>
    <w:rsid w:val="00786847"/>
    <w:rsid w:val="0079301C"/>
    <w:rsid w:val="007936B1"/>
    <w:rsid w:val="007A039C"/>
    <w:rsid w:val="007A03D3"/>
    <w:rsid w:val="007A1523"/>
    <w:rsid w:val="007A38A2"/>
    <w:rsid w:val="007A517C"/>
    <w:rsid w:val="007A73F6"/>
    <w:rsid w:val="007A7668"/>
    <w:rsid w:val="007B0E7D"/>
    <w:rsid w:val="007B619A"/>
    <w:rsid w:val="007C070A"/>
    <w:rsid w:val="007C191B"/>
    <w:rsid w:val="007C2CDE"/>
    <w:rsid w:val="007C4586"/>
    <w:rsid w:val="007C4EC3"/>
    <w:rsid w:val="007C5988"/>
    <w:rsid w:val="007D420A"/>
    <w:rsid w:val="007D61FF"/>
    <w:rsid w:val="007D73D1"/>
    <w:rsid w:val="007E136F"/>
    <w:rsid w:val="007E1F31"/>
    <w:rsid w:val="007E348F"/>
    <w:rsid w:val="007E4020"/>
    <w:rsid w:val="007E6339"/>
    <w:rsid w:val="007E64C7"/>
    <w:rsid w:val="007F108D"/>
    <w:rsid w:val="007F2073"/>
    <w:rsid w:val="007F43E4"/>
    <w:rsid w:val="007F4CB7"/>
    <w:rsid w:val="007F5219"/>
    <w:rsid w:val="007F7F93"/>
    <w:rsid w:val="00801576"/>
    <w:rsid w:val="0080180A"/>
    <w:rsid w:val="00804760"/>
    <w:rsid w:val="00804864"/>
    <w:rsid w:val="00807642"/>
    <w:rsid w:val="00810F85"/>
    <w:rsid w:val="00815254"/>
    <w:rsid w:val="00815652"/>
    <w:rsid w:val="0081574B"/>
    <w:rsid w:val="00821C47"/>
    <w:rsid w:val="008318F6"/>
    <w:rsid w:val="00833990"/>
    <w:rsid w:val="00834330"/>
    <w:rsid w:val="00835BE3"/>
    <w:rsid w:val="00840C26"/>
    <w:rsid w:val="00847B1B"/>
    <w:rsid w:val="0085066E"/>
    <w:rsid w:val="00851BF1"/>
    <w:rsid w:val="00853E68"/>
    <w:rsid w:val="00855CB4"/>
    <w:rsid w:val="0085717A"/>
    <w:rsid w:val="008615A2"/>
    <w:rsid w:val="00861BF9"/>
    <w:rsid w:val="008621ED"/>
    <w:rsid w:val="00863BEA"/>
    <w:rsid w:val="0086475C"/>
    <w:rsid w:val="00865B54"/>
    <w:rsid w:val="008667C9"/>
    <w:rsid w:val="00866952"/>
    <w:rsid w:val="00871FD2"/>
    <w:rsid w:val="00873AF7"/>
    <w:rsid w:val="00873E91"/>
    <w:rsid w:val="00877050"/>
    <w:rsid w:val="00877400"/>
    <w:rsid w:val="00877535"/>
    <w:rsid w:val="008805FD"/>
    <w:rsid w:val="00880F21"/>
    <w:rsid w:val="008833E3"/>
    <w:rsid w:val="00883957"/>
    <w:rsid w:val="008842CB"/>
    <w:rsid w:val="00885DB7"/>
    <w:rsid w:val="00886610"/>
    <w:rsid w:val="0089386D"/>
    <w:rsid w:val="00893D20"/>
    <w:rsid w:val="008950F8"/>
    <w:rsid w:val="00895604"/>
    <w:rsid w:val="008967A1"/>
    <w:rsid w:val="00897622"/>
    <w:rsid w:val="008A2A36"/>
    <w:rsid w:val="008A525F"/>
    <w:rsid w:val="008A68C4"/>
    <w:rsid w:val="008A7F96"/>
    <w:rsid w:val="008B273F"/>
    <w:rsid w:val="008B331B"/>
    <w:rsid w:val="008B5202"/>
    <w:rsid w:val="008B52CB"/>
    <w:rsid w:val="008B6981"/>
    <w:rsid w:val="008C198C"/>
    <w:rsid w:val="008C2AB8"/>
    <w:rsid w:val="008C4898"/>
    <w:rsid w:val="008C5B87"/>
    <w:rsid w:val="008C6428"/>
    <w:rsid w:val="008C6C4D"/>
    <w:rsid w:val="008C77E0"/>
    <w:rsid w:val="008C7A91"/>
    <w:rsid w:val="008D10CD"/>
    <w:rsid w:val="008D69C8"/>
    <w:rsid w:val="008D771A"/>
    <w:rsid w:val="008E0B24"/>
    <w:rsid w:val="008E1D47"/>
    <w:rsid w:val="008E3A0A"/>
    <w:rsid w:val="008E6319"/>
    <w:rsid w:val="008E6F16"/>
    <w:rsid w:val="008E718E"/>
    <w:rsid w:val="008E7546"/>
    <w:rsid w:val="008E7C98"/>
    <w:rsid w:val="008F0773"/>
    <w:rsid w:val="008F2A09"/>
    <w:rsid w:val="008F3789"/>
    <w:rsid w:val="008F51DD"/>
    <w:rsid w:val="008F7917"/>
    <w:rsid w:val="00902AA3"/>
    <w:rsid w:val="00902CE2"/>
    <w:rsid w:val="00910008"/>
    <w:rsid w:val="009111C1"/>
    <w:rsid w:val="00914237"/>
    <w:rsid w:val="00916E30"/>
    <w:rsid w:val="00920FF8"/>
    <w:rsid w:val="0092292A"/>
    <w:rsid w:val="00922A0B"/>
    <w:rsid w:val="00924715"/>
    <w:rsid w:val="009250FB"/>
    <w:rsid w:val="00925D90"/>
    <w:rsid w:val="00926AC4"/>
    <w:rsid w:val="009279E6"/>
    <w:rsid w:val="009310F5"/>
    <w:rsid w:val="00931937"/>
    <w:rsid w:val="009324D3"/>
    <w:rsid w:val="00933E06"/>
    <w:rsid w:val="009353AA"/>
    <w:rsid w:val="0094236F"/>
    <w:rsid w:val="009442AC"/>
    <w:rsid w:val="009471C4"/>
    <w:rsid w:val="00947AE2"/>
    <w:rsid w:val="0095037C"/>
    <w:rsid w:val="0095115D"/>
    <w:rsid w:val="00951AB5"/>
    <w:rsid w:val="00952D2B"/>
    <w:rsid w:val="00954304"/>
    <w:rsid w:val="00954414"/>
    <w:rsid w:val="00954881"/>
    <w:rsid w:val="00954F34"/>
    <w:rsid w:val="00957E78"/>
    <w:rsid w:val="00960011"/>
    <w:rsid w:val="00961336"/>
    <w:rsid w:val="00962017"/>
    <w:rsid w:val="00962B66"/>
    <w:rsid w:val="0096443D"/>
    <w:rsid w:val="00964500"/>
    <w:rsid w:val="00966B02"/>
    <w:rsid w:val="00966B84"/>
    <w:rsid w:val="00967173"/>
    <w:rsid w:val="00967987"/>
    <w:rsid w:val="009702E0"/>
    <w:rsid w:val="00973EA6"/>
    <w:rsid w:val="00975416"/>
    <w:rsid w:val="00977706"/>
    <w:rsid w:val="00977B01"/>
    <w:rsid w:val="00985437"/>
    <w:rsid w:val="009875CE"/>
    <w:rsid w:val="00993B3E"/>
    <w:rsid w:val="00994B6D"/>
    <w:rsid w:val="00995686"/>
    <w:rsid w:val="009A5074"/>
    <w:rsid w:val="009A584F"/>
    <w:rsid w:val="009A6C62"/>
    <w:rsid w:val="009B034C"/>
    <w:rsid w:val="009B2574"/>
    <w:rsid w:val="009B581F"/>
    <w:rsid w:val="009B64AD"/>
    <w:rsid w:val="009B7CE2"/>
    <w:rsid w:val="009C13BA"/>
    <w:rsid w:val="009C2255"/>
    <w:rsid w:val="009C3B83"/>
    <w:rsid w:val="009C468E"/>
    <w:rsid w:val="009C4F29"/>
    <w:rsid w:val="009C54CD"/>
    <w:rsid w:val="009C6129"/>
    <w:rsid w:val="009C7689"/>
    <w:rsid w:val="009D19D8"/>
    <w:rsid w:val="009D2E76"/>
    <w:rsid w:val="009D31C8"/>
    <w:rsid w:val="009D35E2"/>
    <w:rsid w:val="009D3B25"/>
    <w:rsid w:val="009D3B73"/>
    <w:rsid w:val="009D6987"/>
    <w:rsid w:val="009E0522"/>
    <w:rsid w:val="009E1FA6"/>
    <w:rsid w:val="009E24D0"/>
    <w:rsid w:val="009E3700"/>
    <w:rsid w:val="009E495C"/>
    <w:rsid w:val="009E6412"/>
    <w:rsid w:val="009E690A"/>
    <w:rsid w:val="009F04AB"/>
    <w:rsid w:val="009F0B81"/>
    <w:rsid w:val="009F20E8"/>
    <w:rsid w:val="009F252E"/>
    <w:rsid w:val="009F2D92"/>
    <w:rsid w:val="009F4FE7"/>
    <w:rsid w:val="009F576C"/>
    <w:rsid w:val="009F5EE1"/>
    <w:rsid w:val="00A02514"/>
    <w:rsid w:val="00A02C4B"/>
    <w:rsid w:val="00A05905"/>
    <w:rsid w:val="00A0783E"/>
    <w:rsid w:val="00A10AC5"/>
    <w:rsid w:val="00A13DC2"/>
    <w:rsid w:val="00A15A9B"/>
    <w:rsid w:val="00A15C90"/>
    <w:rsid w:val="00A161C3"/>
    <w:rsid w:val="00A17E8B"/>
    <w:rsid w:val="00A20179"/>
    <w:rsid w:val="00A21700"/>
    <w:rsid w:val="00A220BA"/>
    <w:rsid w:val="00A232DD"/>
    <w:rsid w:val="00A23EE1"/>
    <w:rsid w:val="00A2462F"/>
    <w:rsid w:val="00A25906"/>
    <w:rsid w:val="00A25CC9"/>
    <w:rsid w:val="00A26025"/>
    <w:rsid w:val="00A27B72"/>
    <w:rsid w:val="00A302FB"/>
    <w:rsid w:val="00A3090D"/>
    <w:rsid w:val="00A31505"/>
    <w:rsid w:val="00A32E5C"/>
    <w:rsid w:val="00A34FC5"/>
    <w:rsid w:val="00A35EA0"/>
    <w:rsid w:val="00A3796E"/>
    <w:rsid w:val="00A37F96"/>
    <w:rsid w:val="00A414B0"/>
    <w:rsid w:val="00A438B2"/>
    <w:rsid w:val="00A45FCC"/>
    <w:rsid w:val="00A52E3E"/>
    <w:rsid w:val="00A537DD"/>
    <w:rsid w:val="00A6001D"/>
    <w:rsid w:val="00A60837"/>
    <w:rsid w:val="00A64A8D"/>
    <w:rsid w:val="00A64E49"/>
    <w:rsid w:val="00A656E7"/>
    <w:rsid w:val="00A66396"/>
    <w:rsid w:val="00A71E51"/>
    <w:rsid w:val="00A754D6"/>
    <w:rsid w:val="00A7759B"/>
    <w:rsid w:val="00A77747"/>
    <w:rsid w:val="00A82046"/>
    <w:rsid w:val="00A82B0C"/>
    <w:rsid w:val="00A82B4C"/>
    <w:rsid w:val="00A834C8"/>
    <w:rsid w:val="00A838FF"/>
    <w:rsid w:val="00A848FB"/>
    <w:rsid w:val="00A85B73"/>
    <w:rsid w:val="00A909F8"/>
    <w:rsid w:val="00A9110E"/>
    <w:rsid w:val="00A91640"/>
    <w:rsid w:val="00A922BC"/>
    <w:rsid w:val="00A942D5"/>
    <w:rsid w:val="00A9677A"/>
    <w:rsid w:val="00AA31B2"/>
    <w:rsid w:val="00AA5227"/>
    <w:rsid w:val="00AA5CB6"/>
    <w:rsid w:val="00AA6D8E"/>
    <w:rsid w:val="00AA71FC"/>
    <w:rsid w:val="00AB138E"/>
    <w:rsid w:val="00AB1F3A"/>
    <w:rsid w:val="00AB26E2"/>
    <w:rsid w:val="00AB5745"/>
    <w:rsid w:val="00AB6ECB"/>
    <w:rsid w:val="00AB7D86"/>
    <w:rsid w:val="00AC1FBE"/>
    <w:rsid w:val="00AC4A72"/>
    <w:rsid w:val="00AC573F"/>
    <w:rsid w:val="00AD1377"/>
    <w:rsid w:val="00AD4562"/>
    <w:rsid w:val="00AD66E1"/>
    <w:rsid w:val="00AD6B89"/>
    <w:rsid w:val="00AE16CE"/>
    <w:rsid w:val="00AE2579"/>
    <w:rsid w:val="00AE25E2"/>
    <w:rsid w:val="00AE26DE"/>
    <w:rsid w:val="00AE27A1"/>
    <w:rsid w:val="00AE2B06"/>
    <w:rsid w:val="00AE2C54"/>
    <w:rsid w:val="00AE4332"/>
    <w:rsid w:val="00AE6331"/>
    <w:rsid w:val="00AE7DA4"/>
    <w:rsid w:val="00AF0C75"/>
    <w:rsid w:val="00AF4299"/>
    <w:rsid w:val="00AF4C9F"/>
    <w:rsid w:val="00AF5A61"/>
    <w:rsid w:val="00AF60A1"/>
    <w:rsid w:val="00B00857"/>
    <w:rsid w:val="00B026C0"/>
    <w:rsid w:val="00B038D7"/>
    <w:rsid w:val="00B03CE4"/>
    <w:rsid w:val="00B04E73"/>
    <w:rsid w:val="00B05BC9"/>
    <w:rsid w:val="00B061CF"/>
    <w:rsid w:val="00B06756"/>
    <w:rsid w:val="00B1099E"/>
    <w:rsid w:val="00B10A7D"/>
    <w:rsid w:val="00B10BA1"/>
    <w:rsid w:val="00B151BA"/>
    <w:rsid w:val="00B1538F"/>
    <w:rsid w:val="00B158AD"/>
    <w:rsid w:val="00B15BB7"/>
    <w:rsid w:val="00B21FA1"/>
    <w:rsid w:val="00B22A2A"/>
    <w:rsid w:val="00B22D47"/>
    <w:rsid w:val="00B22E12"/>
    <w:rsid w:val="00B23C77"/>
    <w:rsid w:val="00B24AFA"/>
    <w:rsid w:val="00B24D5D"/>
    <w:rsid w:val="00B24DDF"/>
    <w:rsid w:val="00B24F27"/>
    <w:rsid w:val="00B25BFA"/>
    <w:rsid w:val="00B26A8A"/>
    <w:rsid w:val="00B26D4A"/>
    <w:rsid w:val="00B2724E"/>
    <w:rsid w:val="00B277B6"/>
    <w:rsid w:val="00B27D03"/>
    <w:rsid w:val="00B331A9"/>
    <w:rsid w:val="00B332F0"/>
    <w:rsid w:val="00B33AF7"/>
    <w:rsid w:val="00B33CED"/>
    <w:rsid w:val="00B34F6F"/>
    <w:rsid w:val="00B36C4C"/>
    <w:rsid w:val="00B37536"/>
    <w:rsid w:val="00B379F5"/>
    <w:rsid w:val="00B37C8E"/>
    <w:rsid w:val="00B401DD"/>
    <w:rsid w:val="00B4267A"/>
    <w:rsid w:val="00B449C6"/>
    <w:rsid w:val="00B4571C"/>
    <w:rsid w:val="00B478AD"/>
    <w:rsid w:val="00B51912"/>
    <w:rsid w:val="00B52DEF"/>
    <w:rsid w:val="00B54814"/>
    <w:rsid w:val="00B55ED0"/>
    <w:rsid w:val="00B57174"/>
    <w:rsid w:val="00B60A35"/>
    <w:rsid w:val="00B64206"/>
    <w:rsid w:val="00B65566"/>
    <w:rsid w:val="00B720B8"/>
    <w:rsid w:val="00B72121"/>
    <w:rsid w:val="00B750F6"/>
    <w:rsid w:val="00B75169"/>
    <w:rsid w:val="00B75F7B"/>
    <w:rsid w:val="00B762A7"/>
    <w:rsid w:val="00B767A6"/>
    <w:rsid w:val="00B778A6"/>
    <w:rsid w:val="00B778EA"/>
    <w:rsid w:val="00B810DB"/>
    <w:rsid w:val="00B81FC2"/>
    <w:rsid w:val="00B848F6"/>
    <w:rsid w:val="00B84D33"/>
    <w:rsid w:val="00B85287"/>
    <w:rsid w:val="00B86A0D"/>
    <w:rsid w:val="00B915E8"/>
    <w:rsid w:val="00B919AB"/>
    <w:rsid w:val="00B924E2"/>
    <w:rsid w:val="00B92FAA"/>
    <w:rsid w:val="00B93A11"/>
    <w:rsid w:val="00B94B5C"/>
    <w:rsid w:val="00BA2A2F"/>
    <w:rsid w:val="00BA390C"/>
    <w:rsid w:val="00BA6355"/>
    <w:rsid w:val="00BA6D63"/>
    <w:rsid w:val="00BB05B6"/>
    <w:rsid w:val="00BC0D0D"/>
    <w:rsid w:val="00BC1DA3"/>
    <w:rsid w:val="00BC2AF3"/>
    <w:rsid w:val="00BC3C3F"/>
    <w:rsid w:val="00BC409D"/>
    <w:rsid w:val="00BC64F6"/>
    <w:rsid w:val="00BC6C68"/>
    <w:rsid w:val="00BD1010"/>
    <w:rsid w:val="00BD3018"/>
    <w:rsid w:val="00BD32F3"/>
    <w:rsid w:val="00BD4B55"/>
    <w:rsid w:val="00BE0910"/>
    <w:rsid w:val="00BE0922"/>
    <w:rsid w:val="00BE1DB9"/>
    <w:rsid w:val="00BE3278"/>
    <w:rsid w:val="00BE3CFE"/>
    <w:rsid w:val="00BE3D31"/>
    <w:rsid w:val="00BE65F3"/>
    <w:rsid w:val="00BF1AA4"/>
    <w:rsid w:val="00BF2BE8"/>
    <w:rsid w:val="00BF3DBE"/>
    <w:rsid w:val="00BF5418"/>
    <w:rsid w:val="00BF5742"/>
    <w:rsid w:val="00BF5D89"/>
    <w:rsid w:val="00BF69AA"/>
    <w:rsid w:val="00BF6C35"/>
    <w:rsid w:val="00BF7CA6"/>
    <w:rsid w:val="00C00006"/>
    <w:rsid w:val="00C01AD3"/>
    <w:rsid w:val="00C024F1"/>
    <w:rsid w:val="00C0353B"/>
    <w:rsid w:val="00C0371F"/>
    <w:rsid w:val="00C0513F"/>
    <w:rsid w:val="00C06FEF"/>
    <w:rsid w:val="00C07432"/>
    <w:rsid w:val="00C079BC"/>
    <w:rsid w:val="00C1335F"/>
    <w:rsid w:val="00C13DF0"/>
    <w:rsid w:val="00C156B2"/>
    <w:rsid w:val="00C15B0B"/>
    <w:rsid w:val="00C16518"/>
    <w:rsid w:val="00C16E1C"/>
    <w:rsid w:val="00C171DC"/>
    <w:rsid w:val="00C22FC4"/>
    <w:rsid w:val="00C25E6B"/>
    <w:rsid w:val="00C27DA8"/>
    <w:rsid w:val="00C302BD"/>
    <w:rsid w:val="00C30B93"/>
    <w:rsid w:val="00C32B7F"/>
    <w:rsid w:val="00C3435E"/>
    <w:rsid w:val="00C36E85"/>
    <w:rsid w:val="00C40622"/>
    <w:rsid w:val="00C40F8D"/>
    <w:rsid w:val="00C42910"/>
    <w:rsid w:val="00C43368"/>
    <w:rsid w:val="00C43F11"/>
    <w:rsid w:val="00C44568"/>
    <w:rsid w:val="00C459FF"/>
    <w:rsid w:val="00C46F3D"/>
    <w:rsid w:val="00C46FD6"/>
    <w:rsid w:val="00C4728D"/>
    <w:rsid w:val="00C516BC"/>
    <w:rsid w:val="00C52A14"/>
    <w:rsid w:val="00C537DB"/>
    <w:rsid w:val="00C53A6C"/>
    <w:rsid w:val="00C579EA"/>
    <w:rsid w:val="00C60A5B"/>
    <w:rsid w:val="00C61B89"/>
    <w:rsid w:val="00C62039"/>
    <w:rsid w:val="00C621B8"/>
    <w:rsid w:val="00C62CEF"/>
    <w:rsid w:val="00C6673E"/>
    <w:rsid w:val="00C6689D"/>
    <w:rsid w:val="00C70D0A"/>
    <w:rsid w:val="00C723EE"/>
    <w:rsid w:val="00C72599"/>
    <w:rsid w:val="00C76188"/>
    <w:rsid w:val="00C77E81"/>
    <w:rsid w:val="00C77F64"/>
    <w:rsid w:val="00C81EFF"/>
    <w:rsid w:val="00C82F01"/>
    <w:rsid w:val="00C83891"/>
    <w:rsid w:val="00C8392D"/>
    <w:rsid w:val="00C84D27"/>
    <w:rsid w:val="00C865A5"/>
    <w:rsid w:val="00C905FB"/>
    <w:rsid w:val="00C91EBA"/>
    <w:rsid w:val="00C92B4E"/>
    <w:rsid w:val="00C936A7"/>
    <w:rsid w:val="00C93B87"/>
    <w:rsid w:val="00C962E0"/>
    <w:rsid w:val="00C9637C"/>
    <w:rsid w:val="00C964A0"/>
    <w:rsid w:val="00C96847"/>
    <w:rsid w:val="00CA017F"/>
    <w:rsid w:val="00CA25F8"/>
    <w:rsid w:val="00CA381B"/>
    <w:rsid w:val="00CA3993"/>
    <w:rsid w:val="00CA3C38"/>
    <w:rsid w:val="00CA405C"/>
    <w:rsid w:val="00CA5385"/>
    <w:rsid w:val="00CB3584"/>
    <w:rsid w:val="00CB5070"/>
    <w:rsid w:val="00CB581E"/>
    <w:rsid w:val="00CB74D5"/>
    <w:rsid w:val="00CB7B42"/>
    <w:rsid w:val="00CC141A"/>
    <w:rsid w:val="00CC25EE"/>
    <w:rsid w:val="00CC442A"/>
    <w:rsid w:val="00CC49E9"/>
    <w:rsid w:val="00CC749E"/>
    <w:rsid w:val="00CC75BD"/>
    <w:rsid w:val="00CD1380"/>
    <w:rsid w:val="00CD6D59"/>
    <w:rsid w:val="00CD787B"/>
    <w:rsid w:val="00CE26A6"/>
    <w:rsid w:val="00CE29ED"/>
    <w:rsid w:val="00CE47B9"/>
    <w:rsid w:val="00CE6E6B"/>
    <w:rsid w:val="00CE7341"/>
    <w:rsid w:val="00CE7F68"/>
    <w:rsid w:val="00CF06EF"/>
    <w:rsid w:val="00CF3DF0"/>
    <w:rsid w:val="00CF407C"/>
    <w:rsid w:val="00CF756B"/>
    <w:rsid w:val="00D00D23"/>
    <w:rsid w:val="00D00E8A"/>
    <w:rsid w:val="00D010A8"/>
    <w:rsid w:val="00D04A5E"/>
    <w:rsid w:val="00D04B84"/>
    <w:rsid w:val="00D10032"/>
    <w:rsid w:val="00D10B88"/>
    <w:rsid w:val="00D11E05"/>
    <w:rsid w:val="00D1368B"/>
    <w:rsid w:val="00D154D6"/>
    <w:rsid w:val="00D17BAC"/>
    <w:rsid w:val="00D224A1"/>
    <w:rsid w:val="00D22C0A"/>
    <w:rsid w:val="00D22C2D"/>
    <w:rsid w:val="00D23270"/>
    <w:rsid w:val="00D2343F"/>
    <w:rsid w:val="00D27CA7"/>
    <w:rsid w:val="00D3296A"/>
    <w:rsid w:val="00D3355B"/>
    <w:rsid w:val="00D345F9"/>
    <w:rsid w:val="00D36A34"/>
    <w:rsid w:val="00D4272E"/>
    <w:rsid w:val="00D43AA3"/>
    <w:rsid w:val="00D46BBB"/>
    <w:rsid w:val="00D47DD9"/>
    <w:rsid w:val="00D50F3C"/>
    <w:rsid w:val="00D50F72"/>
    <w:rsid w:val="00D5335B"/>
    <w:rsid w:val="00D53FE2"/>
    <w:rsid w:val="00D53FF6"/>
    <w:rsid w:val="00D553C0"/>
    <w:rsid w:val="00D56BDC"/>
    <w:rsid w:val="00D60D6C"/>
    <w:rsid w:val="00D61DE8"/>
    <w:rsid w:val="00D64AE7"/>
    <w:rsid w:val="00D6502B"/>
    <w:rsid w:val="00D66D29"/>
    <w:rsid w:val="00D677FF"/>
    <w:rsid w:val="00D67DB6"/>
    <w:rsid w:val="00D72C58"/>
    <w:rsid w:val="00D732D3"/>
    <w:rsid w:val="00D73C18"/>
    <w:rsid w:val="00D778AA"/>
    <w:rsid w:val="00D77EC0"/>
    <w:rsid w:val="00D77F31"/>
    <w:rsid w:val="00D800EE"/>
    <w:rsid w:val="00D80F9A"/>
    <w:rsid w:val="00D82D46"/>
    <w:rsid w:val="00D84395"/>
    <w:rsid w:val="00D851DB"/>
    <w:rsid w:val="00D91473"/>
    <w:rsid w:val="00D9507E"/>
    <w:rsid w:val="00D9535F"/>
    <w:rsid w:val="00D95D07"/>
    <w:rsid w:val="00DA0084"/>
    <w:rsid w:val="00DA01DE"/>
    <w:rsid w:val="00DA0365"/>
    <w:rsid w:val="00DA0D06"/>
    <w:rsid w:val="00DA20D6"/>
    <w:rsid w:val="00DA262F"/>
    <w:rsid w:val="00DA3CB0"/>
    <w:rsid w:val="00DA42B1"/>
    <w:rsid w:val="00DB0A5C"/>
    <w:rsid w:val="00DB247C"/>
    <w:rsid w:val="00DB47A8"/>
    <w:rsid w:val="00DB545E"/>
    <w:rsid w:val="00DB7944"/>
    <w:rsid w:val="00DC032D"/>
    <w:rsid w:val="00DC0F31"/>
    <w:rsid w:val="00DC10F7"/>
    <w:rsid w:val="00DC3F07"/>
    <w:rsid w:val="00DC5C97"/>
    <w:rsid w:val="00DC6D8C"/>
    <w:rsid w:val="00DC7697"/>
    <w:rsid w:val="00DD1B8F"/>
    <w:rsid w:val="00DD27FA"/>
    <w:rsid w:val="00DD3886"/>
    <w:rsid w:val="00DE07C9"/>
    <w:rsid w:val="00DE4B40"/>
    <w:rsid w:val="00DE568F"/>
    <w:rsid w:val="00DE5F7E"/>
    <w:rsid w:val="00DE6364"/>
    <w:rsid w:val="00DF3818"/>
    <w:rsid w:val="00DF68DB"/>
    <w:rsid w:val="00DF6FFE"/>
    <w:rsid w:val="00E007DF"/>
    <w:rsid w:val="00E028C0"/>
    <w:rsid w:val="00E06EFB"/>
    <w:rsid w:val="00E06FCE"/>
    <w:rsid w:val="00E11224"/>
    <w:rsid w:val="00E15732"/>
    <w:rsid w:val="00E16044"/>
    <w:rsid w:val="00E16850"/>
    <w:rsid w:val="00E24537"/>
    <w:rsid w:val="00E24994"/>
    <w:rsid w:val="00E307D3"/>
    <w:rsid w:val="00E3146A"/>
    <w:rsid w:val="00E32F8B"/>
    <w:rsid w:val="00E41E27"/>
    <w:rsid w:val="00E445C5"/>
    <w:rsid w:val="00E46B5C"/>
    <w:rsid w:val="00E4713D"/>
    <w:rsid w:val="00E5129C"/>
    <w:rsid w:val="00E51FD0"/>
    <w:rsid w:val="00E52492"/>
    <w:rsid w:val="00E546C2"/>
    <w:rsid w:val="00E54766"/>
    <w:rsid w:val="00E56C41"/>
    <w:rsid w:val="00E602B9"/>
    <w:rsid w:val="00E638D3"/>
    <w:rsid w:val="00E63BD2"/>
    <w:rsid w:val="00E72D11"/>
    <w:rsid w:val="00E82D0F"/>
    <w:rsid w:val="00E83B23"/>
    <w:rsid w:val="00E84A83"/>
    <w:rsid w:val="00E8643F"/>
    <w:rsid w:val="00E869D5"/>
    <w:rsid w:val="00E87059"/>
    <w:rsid w:val="00E90906"/>
    <w:rsid w:val="00E928C8"/>
    <w:rsid w:val="00E92F9F"/>
    <w:rsid w:val="00E95101"/>
    <w:rsid w:val="00E95200"/>
    <w:rsid w:val="00E96F78"/>
    <w:rsid w:val="00EA0D86"/>
    <w:rsid w:val="00EA1896"/>
    <w:rsid w:val="00EA243A"/>
    <w:rsid w:val="00EA4A70"/>
    <w:rsid w:val="00EA5421"/>
    <w:rsid w:val="00EA619C"/>
    <w:rsid w:val="00EA7470"/>
    <w:rsid w:val="00EB0406"/>
    <w:rsid w:val="00EB55BC"/>
    <w:rsid w:val="00EB5FEC"/>
    <w:rsid w:val="00EB76CF"/>
    <w:rsid w:val="00EB7B8E"/>
    <w:rsid w:val="00EC242B"/>
    <w:rsid w:val="00EC37D1"/>
    <w:rsid w:val="00ED0623"/>
    <w:rsid w:val="00ED261F"/>
    <w:rsid w:val="00ED2FF6"/>
    <w:rsid w:val="00ED362E"/>
    <w:rsid w:val="00ED56A3"/>
    <w:rsid w:val="00ED5CF2"/>
    <w:rsid w:val="00ED6337"/>
    <w:rsid w:val="00ED7FEA"/>
    <w:rsid w:val="00EE1683"/>
    <w:rsid w:val="00EE1A43"/>
    <w:rsid w:val="00EE466F"/>
    <w:rsid w:val="00EE4F2B"/>
    <w:rsid w:val="00EE747D"/>
    <w:rsid w:val="00EF0BB6"/>
    <w:rsid w:val="00EF1139"/>
    <w:rsid w:val="00EF2D87"/>
    <w:rsid w:val="00EF4007"/>
    <w:rsid w:val="00EF560B"/>
    <w:rsid w:val="00F0348C"/>
    <w:rsid w:val="00F04565"/>
    <w:rsid w:val="00F045F2"/>
    <w:rsid w:val="00F048CA"/>
    <w:rsid w:val="00F051DB"/>
    <w:rsid w:val="00F07C4D"/>
    <w:rsid w:val="00F10427"/>
    <w:rsid w:val="00F127E0"/>
    <w:rsid w:val="00F1422E"/>
    <w:rsid w:val="00F175EA"/>
    <w:rsid w:val="00F176F4"/>
    <w:rsid w:val="00F1796F"/>
    <w:rsid w:val="00F22494"/>
    <w:rsid w:val="00F224DB"/>
    <w:rsid w:val="00F33A7F"/>
    <w:rsid w:val="00F34584"/>
    <w:rsid w:val="00F35591"/>
    <w:rsid w:val="00F37479"/>
    <w:rsid w:val="00F40BC2"/>
    <w:rsid w:val="00F41308"/>
    <w:rsid w:val="00F4284A"/>
    <w:rsid w:val="00F45CC2"/>
    <w:rsid w:val="00F506E5"/>
    <w:rsid w:val="00F5367B"/>
    <w:rsid w:val="00F567D4"/>
    <w:rsid w:val="00F573C7"/>
    <w:rsid w:val="00F61F7B"/>
    <w:rsid w:val="00F67375"/>
    <w:rsid w:val="00F67C27"/>
    <w:rsid w:val="00F70B1C"/>
    <w:rsid w:val="00F748AF"/>
    <w:rsid w:val="00F8222E"/>
    <w:rsid w:val="00F8233D"/>
    <w:rsid w:val="00F8540B"/>
    <w:rsid w:val="00F85A7B"/>
    <w:rsid w:val="00F90037"/>
    <w:rsid w:val="00F91F29"/>
    <w:rsid w:val="00FA456B"/>
    <w:rsid w:val="00FA5818"/>
    <w:rsid w:val="00FA5876"/>
    <w:rsid w:val="00FA6B5E"/>
    <w:rsid w:val="00FA7C21"/>
    <w:rsid w:val="00FA7D89"/>
    <w:rsid w:val="00FB2227"/>
    <w:rsid w:val="00FB2761"/>
    <w:rsid w:val="00FB4F3B"/>
    <w:rsid w:val="00FB5B59"/>
    <w:rsid w:val="00FB5F7F"/>
    <w:rsid w:val="00FC0271"/>
    <w:rsid w:val="00FC05C4"/>
    <w:rsid w:val="00FC1B23"/>
    <w:rsid w:val="00FC29BB"/>
    <w:rsid w:val="00FC4234"/>
    <w:rsid w:val="00FC5518"/>
    <w:rsid w:val="00FC7BDC"/>
    <w:rsid w:val="00FD13BC"/>
    <w:rsid w:val="00FD4D4B"/>
    <w:rsid w:val="00FD5777"/>
    <w:rsid w:val="00FD7A25"/>
    <w:rsid w:val="00FE06D0"/>
    <w:rsid w:val="00FE2DCA"/>
    <w:rsid w:val="00FE4FF8"/>
    <w:rsid w:val="00FF117D"/>
    <w:rsid w:val="00FF243C"/>
    <w:rsid w:val="00FF2505"/>
    <w:rsid w:val="00FF3FBE"/>
    <w:rsid w:val="00FF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C7111A-9334-48AE-BCEB-820B7DEB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BodyText"/>
    <w:qFormat/>
    <w:rsid w:val="009B034C"/>
    <w:pPr>
      <w:numPr>
        <w:numId w:val="6"/>
      </w:numPr>
      <w:overflowPunct w:val="0"/>
      <w:autoSpaceDE w:val="0"/>
      <w:autoSpaceDN w:val="0"/>
      <w:adjustRightInd w:val="0"/>
      <w:spacing w:before="240" w:after="240"/>
      <w:textAlignment w:val="baseline"/>
      <w:outlineLvl w:val="0"/>
    </w:pPr>
    <w:rPr>
      <w:rFonts w:cs="Arial"/>
      <w:b/>
      <w:bCs/>
      <w:spacing w:val="-5"/>
      <w:kern w:val="32"/>
      <w:sz w:val="26"/>
      <w:szCs w:val="28"/>
    </w:rPr>
  </w:style>
  <w:style w:type="paragraph" w:styleId="Heading2">
    <w:name w:val="heading 2"/>
    <w:basedOn w:val="Normal"/>
    <w:next w:val="BodyText"/>
    <w:qFormat/>
    <w:rsid w:val="002C6C8B"/>
    <w:pPr>
      <w:numPr>
        <w:ilvl w:val="1"/>
        <w:numId w:val="6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  <w:outlineLvl w:val="1"/>
    </w:pPr>
    <w:rPr>
      <w:rFonts w:cs="Arial"/>
      <w:bCs/>
      <w:iCs/>
      <w:spacing w:val="-4"/>
      <w:sz w:val="26"/>
      <w:szCs w:val="28"/>
    </w:rPr>
  </w:style>
  <w:style w:type="paragraph" w:styleId="Heading3">
    <w:name w:val="heading 3"/>
    <w:basedOn w:val="Normal"/>
    <w:next w:val="BodyText"/>
    <w:qFormat/>
    <w:rsid w:val="002C6C8B"/>
    <w:pPr>
      <w:numPr>
        <w:ilvl w:val="2"/>
        <w:numId w:val="6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  <w:outlineLvl w:val="2"/>
    </w:pPr>
    <w:rPr>
      <w:rFonts w:cs="Arial"/>
      <w:bCs/>
      <w:spacing w:val="-5"/>
      <w:sz w:val="26"/>
    </w:rPr>
  </w:style>
  <w:style w:type="paragraph" w:styleId="Heading4">
    <w:name w:val="heading 4"/>
    <w:basedOn w:val="Normal"/>
    <w:next w:val="BodyText"/>
    <w:qFormat/>
    <w:rsid w:val="002C6C8B"/>
    <w:pPr>
      <w:numPr>
        <w:ilvl w:val="3"/>
        <w:numId w:val="6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  <w:outlineLvl w:val="3"/>
    </w:pPr>
    <w:rPr>
      <w:bCs/>
      <w:iCs/>
      <w:spacing w:val="-5"/>
      <w:sz w:val="26"/>
    </w:rPr>
  </w:style>
  <w:style w:type="paragraph" w:styleId="Heading5">
    <w:name w:val="heading 5"/>
    <w:basedOn w:val="BodyText"/>
    <w:qFormat/>
    <w:rsid w:val="002C6C8B"/>
    <w:pPr>
      <w:keepNext/>
      <w:widowControl w:val="0"/>
      <w:numPr>
        <w:ilvl w:val="4"/>
        <w:numId w:val="6"/>
      </w:numPr>
      <w:tabs>
        <w:tab w:val="left" w:pos="1985"/>
      </w:tabs>
      <w:overflowPunct w:val="0"/>
      <w:autoSpaceDE w:val="0"/>
      <w:autoSpaceDN w:val="0"/>
      <w:adjustRightInd w:val="0"/>
      <w:spacing w:before="240" w:after="240" w:line="240" w:lineRule="auto"/>
      <w:jc w:val="left"/>
      <w:textAlignment w:val="baseline"/>
      <w:outlineLvl w:val="4"/>
    </w:pPr>
    <w:rPr>
      <w:rFonts w:cs="Arial"/>
      <w:b/>
      <w:bCs/>
      <w:iCs/>
      <w:spacing w:val="-5"/>
    </w:rPr>
  </w:style>
  <w:style w:type="paragraph" w:styleId="Heading6">
    <w:name w:val="heading 6"/>
    <w:basedOn w:val="BodyText"/>
    <w:qFormat/>
    <w:rsid w:val="009B034C"/>
    <w:pPr>
      <w:numPr>
        <w:ilvl w:val="5"/>
        <w:numId w:val="6"/>
      </w:numPr>
      <w:tabs>
        <w:tab w:val="left" w:pos="2268"/>
      </w:tabs>
      <w:outlineLvl w:val="5"/>
    </w:pPr>
    <w:rPr>
      <w:bCs/>
    </w:rPr>
  </w:style>
  <w:style w:type="paragraph" w:styleId="Heading7">
    <w:name w:val="heading 7"/>
    <w:basedOn w:val="BodyText"/>
    <w:qFormat/>
    <w:rsid w:val="009B034C"/>
    <w:pPr>
      <w:numPr>
        <w:ilvl w:val="6"/>
        <w:numId w:val="6"/>
      </w:numPr>
      <w:outlineLvl w:val="6"/>
    </w:pPr>
  </w:style>
  <w:style w:type="paragraph" w:styleId="Heading8">
    <w:name w:val="heading 8"/>
    <w:basedOn w:val="BodyText"/>
    <w:qFormat/>
    <w:rsid w:val="002C6C8B"/>
    <w:pPr>
      <w:keepNext/>
      <w:numPr>
        <w:ilvl w:val="7"/>
        <w:numId w:val="6"/>
      </w:numPr>
      <w:spacing w:before="240" w:after="240" w:line="240" w:lineRule="auto"/>
      <w:jc w:val="left"/>
      <w:outlineLvl w:val="7"/>
    </w:pPr>
    <w:rPr>
      <w:b/>
      <w:iCs/>
    </w:rPr>
  </w:style>
  <w:style w:type="paragraph" w:styleId="Heading9">
    <w:name w:val="heading 9"/>
    <w:basedOn w:val="Normal"/>
    <w:next w:val="Normal"/>
    <w:qFormat/>
    <w:rsid w:val="009B034C"/>
    <w:pPr>
      <w:numPr>
        <w:ilvl w:val="8"/>
        <w:numId w:val="6"/>
      </w:numPr>
      <w:spacing w:line="360" w:lineRule="auto"/>
      <w:jc w:val="both"/>
      <w:outlineLvl w:val="8"/>
    </w:pPr>
    <w:rPr>
      <w:rFonts w:cs="Arial"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E63BD2"/>
    <w:pPr>
      <w:spacing w:line="360" w:lineRule="auto"/>
      <w:ind w:firstLine="709"/>
      <w:jc w:val="both"/>
    </w:pPr>
    <w:rPr>
      <w:sz w:val="26"/>
      <w:szCs w:val="20"/>
      <w:lang w:eastAsia="en-US"/>
    </w:rPr>
  </w:style>
  <w:style w:type="paragraph" w:styleId="Header">
    <w:name w:val="header"/>
    <w:basedOn w:val="Normal"/>
    <w:rsid w:val="007004C0"/>
    <w:pPr>
      <w:tabs>
        <w:tab w:val="center" w:pos="4677"/>
        <w:tab w:val="right" w:pos="9355"/>
      </w:tabs>
      <w:spacing w:after="240"/>
      <w:jc w:val="center"/>
    </w:pPr>
    <w:rPr>
      <w:b/>
      <w:sz w:val="26"/>
      <w:szCs w:val="28"/>
    </w:rPr>
  </w:style>
  <w:style w:type="paragraph" w:styleId="Footer">
    <w:name w:val="footer"/>
    <w:basedOn w:val="Normal"/>
    <w:rsid w:val="00DC3F07"/>
    <w:pPr>
      <w:tabs>
        <w:tab w:val="center" w:pos="4677"/>
        <w:tab w:val="right" w:pos="9355"/>
      </w:tabs>
      <w:jc w:val="center"/>
    </w:pPr>
    <w:rPr>
      <w:sz w:val="26"/>
    </w:rPr>
  </w:style>
  <w:style w:type="paragraph" w:styleId="ListBullet">
    <w:name w:val="List Bullet"/>
    <w:basedOn w:val="BodyText"/>
    <w:rsid w:val="0037747B"/>
    <w:pPr>
      <w:numPr>
        <w:numId w:val="1"/>
      </w:numPr>
    </w:pPr>
  </w:style>
  <w:style w:type="paragraph" w:styleId="ListNumber">
    <w:name w:val="List Number"/>
    <w:basedOn w:val="BodyText"/>
    <w:rsid w:val="000A5812"/>
    <w:pPr>
      <w:numPr>
        <w:numId w:val="19"/>
      </w:numPr>
    </w:pPr>
  </w:style>
  <w:style w:type="paragraph" w:styleId="ListNumber2">
    <w:name w:val="List Number 2"/>
    <w:basedOn w:val="BodyText"/>
    <w:rsid w:val="00687B99"/>
    <w:pPr>
      <w:numPr>
        <w:numId w:val="2"/>
      </w:numPr>
    </w:pPr>
  </w:style>
  <w:style w:type="paragraph" w:customStyle="1" w:styleId="a5">
    <w:name w:val="Рисунок"/>
    <w:basedOn w:val="Caption"/>
    <w:next w:val="BodyText"/>
    <w:rsid w:val="004A6A29"/>
    <w:pPr>
      <w:spacing w:before="60" w:after="60"/>
      <w:jc w:val="center"/>
    </w:pPr>
    <w:rPr>
      <w:sz w:val="26"/>
      <w:szCs w:val="24"/>
    </w:rPr>
  </w:style>
  <w:style w:type="paragraph" w:styleId="Caption">
    <w:name w:val="caption"/>
    <w:basedOn w:val="Normal"/>
    <w:next w:val="Normal"/>
    <w:qFormat/>
    <w:rsid w:val="005A780E"/>
    <w:rPr>
      <w:b/>
      <w:bCs/>
      <w:sz w:val="20"/>
      <w:szCs w:val="20"/>
    </w:rPr>
  </w:style>
  <w:style w:type="paragraph" w:customStyle="1" w:styleId="a6">
    <w:name w:val="Название таблицы"/>
    <w:basedOn w:val="Caption"/>
    <w:next w:val="BodyText"/>
    <w:rsid w:val="001006AA"/>
    <w:pPr>
      <w:spacing w:before="120" w:after="120"/>
      <w:ind w:right="1701"/>
    </w:pPr>
    <w:rPr>
      <w:sz w:val="26"/>
      <w:szCs w:val="24"/>
    </w:rPr>
  </w:style>
  <w:style w:type="table" w:styleId="TableGrid">
    <w:name w:val="Table Grid"/>
    <w:basedOn w:val="TableNormal"/>
    <w:rsid w:val="00131C7E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</w:style>
  <w:style w:type="paragraph" w:customStyle="1" w:styleId="a7">
    <w:name w:val="Текст таблицы"/>
    <w:basedOn w:val="Normal"/>
    <w:link w:val="a8"/>
    <w:rsid w:val="00861BF9"/>
    <w:pPr>
      <w:spacing w:before="60" w:after="60"/>
    </w:pPr>
    <w:rPr>
      <w:szCs w:val="22"/>
    </w:rPr>
  </w:style>
  <w:style w:type="character" w:customStyle="1" w:styleId="a8">
    <w:name w:val="Текст таблицы Знак"/>
    <w:link w:val="a7"/>
    <w:rsid w:val="00861BF9"/>
    <w:rPr>
      <w:sz w:val="24"/>
      <w:szCs w:val="22"/>
      <w:lang w:val="ru-RU" w:eastAsia="ru-RU" w:bidi="ar-SA"/>
    </w:rPr>
  </w:style>
  <w:style w:type="paragraph" w:customStyle="1" w:styleId="a9">
    <w:name w:val="Заголовок таблицы"/>
    <w:basedOn w:val="a7"/>
    <w:rsid w:val="00A838FF"/>
    <w:pPr>
      <w:spacing w:before="120" w:after="120"/>
      <w:jc w:val="center"/>
    </w:pPr>
    <w:rPr>
      <w:b/>
    </w:rPr>
  </w:style>
  <w:style w:type="paragraph" w:customStyle="1" w:styleId="a4">
    <w:name w:val="Марикорованный таблица"/>
    <w:basedOn w:val="a7"/>
    <w:rsid w:val="0036361B"/>
    <w:pPr>
      <w:numPr>
        <w:numId w:val="4"/>
      </w:numPr>
    </w:pPr>
  </w:style>
  <w:style w:type="paragraph" w:customStyle="1" w:styleId="a3">
    <w:name w:val="Нумерованный таблица"/>
    <w:basedOn w:val="a7"/>
    <w:rsid w:val="00A302FB"/>
    <w:pPr>
      <w:numPr>
        <w:numId w:val="10"/>
      </w:numPr>
    </w:pPr>
  </w:style>
  <w:style w:type="paragraph" w:customStyle="1" w:styleId="a0">
    <w:name w:val="Приложение"/>
    <w:basedOn w:val="Normal"/>
    <w:rsid w:val="004A6A29"/>
    <w:pPr>
      <w:pageBreakBefore/>
      <w:numPr>
        <w:numId w:val="5"/>
      </w:numPr>
      <w:spacing w:after="240"/>
      <w:jc w:val="center"/>
    </w:pPr>
    <w:rPr>
      <w:b/>
      <w:sz w:val="26"/>
      <w:szCs w:val="32"/>
    </w:rPr>
  </w:style>
  <w:style w:type="paragraph" w:customStyle="1" w:styleId="aa">
    <w:name w:val="Тип стандарта"/>
    <w:basedOn w:val="Normal"/>
    <w:rsid w:val="00527E4C"/>
    <w:pPr>
      <w:spacing w:before="360" w:after="360"/>
      <w:jc w:val="center"/>
    </w:pPr>
    <w:rPr>
      <w:b/>
      <w:sz w:val="32"/>
      <w:szCs w:val="32"/>
      <w:lang w:val="en-US"/>
    </w:rPr>
  </w:style>
  <w:style w:type="paragraph" w:customStyle="1" w:styleId="ab">
    <w:name w:val="Название документа"/>
    <w:basedOn w:val="Normal"/>
    <w:rsid w:val="003D7A16"/>
    <w:pPr>
      <w:spacing w:after="240"/>
      <w:jc w:val="center"/>
    </w:pPr>
    <w:rPr>
      <w:b/>
      <w:caps/>
      <w:sz w:val="28"/>
      <w:szCs w:val="28"/>
      <w:lang w:val="en-US"/>
    </w:rPr>
  </w:style>
  <w:style w:type="paragraph" w:customStyle="1" w:styleId="ac">
    <w:name w:val="Листов"/>
    <w:basedOn w:val="Normal"/>
    <w:rsid w:val="00BE0910"/>
    <w:pPr>
      <w:spacing w:before="360" w:after="360" w:line="360" w:lineRule="auto"/>
      <w:jc w:val="center"/>
    </w:pPr>
  </w:style>
  <w:style w:type="paragraph" w:styleId="TOC1">
    <w:name w:val="toc 1"/>
    <w:basedOn w:val="Normal"/>
    <w:next w:val="Normal"/>
    <w:autoRedefine/>
    <w:semiHidden/>
    <w:rsid w:val="00E63BD2"/>
    <w:pPr>
      <w:tabs>
        <w:tab w:val="right" w:leader="dot" w:pos="10195"/>
      </w:tabs>
      <w:spacing w:before="120" w:after="120"/>
    </w:pPr>
    <w:rPr>
      <w:bCs/>
      <w:sz w:val="26"/>
    </w:rPr>
  </w:style>
  <w:style w:type="paragraph" w:customStyle="1" w:styleId="ad">
    <w:name w:val="Ненумерованный заголовок"/>
    <w:basedOn w:val="Normal"/>
    <w:rsid w:val="00E63BD2"/>
    <w:pPr>
      <w:pageBreakBefore/>
      <w:spacing w:before="240" w:after="240"/>
      <w:jc w:val="center"/>
    </w:pPr>
    <w:rPr>
      <w:b/>
      <w:sz w:val="26"/>
      <w:szCs w:val="28"/>
    </w:rPr>
  </w:style>
  <w:style w:type="paragraph" w:customStyle="1" w:styleId="ae">
    <w:name w:val="Лист согласования"/>
    <w:basedOn w:val="BodyText"/>
    <w:next w:val="BodyText"/>
    <w:rsid w:val="000E7294"/>
    <w:pPr>
      <w:pageBreakBefore/>
      <w:ind w:firstLine="0"/>
      <w:jc w:val="center"/>
    </w:pPr>
    <w:rPr>
      <w:b/>
      <w:szCs w:val="24"/>
    </w:rPr>
  </w:style>
  <w:style w:type="paragraph" w:customStyle="1" w:styleId="af">
    <w:name w:val="Термин"/>
    <w:basedOn w:val="a7"/>
    <w:link w:val="af0"/>
    <w:rsid w:val="004A6A29"/>
    <w:rPr>
      <w:sz w:val="26"/>
      <w:szCs w:val="24"/>
      <w:lang w:val="en-US"/>
    </w:rPr>
  </w:style>
  <w:style w:type="character" w:customStyle="1" w:styleId="af0">
    <w:name w:val="Термин Знак"/>
    <w:link w:val="af"/>
    <w:rsid w:val="004A6A29"/>
    <w:rPr>
      <w:sz w:val="26"/>
      <w:szCs w:val="24"/>
      <w:lang w:val="en-US" w:eastAsia="ru-RU" w:bidi="ar-SA"/>
    </w:rPr>
  </w:style>
  <w:style w:type="paragraph" w:styleId="TOC2">
    <w:name w:val="toc 2"/>
    <w:basedOn w:val="Normal"/>
    <w:next w:val="Normal"/>
    <w:autoRedefine/>
    <w:semiHidden/>
    <w:rsid w:val="00E63BD2"/>
    <w:pPr>
      <w:tabs>
        <w:tab w:val="right" w:leader="dot" w:pos="10195"/>
      </w:tabs>
      <w:spacing w:after="120"/>
      <w:ind w:left="284"/>
    </w:pPr>
    <w:rPr>
      <w:sz w:val="26"/>
    </w:rPr>
  </w:style>
  <w:style w:type="paragraph" w:styleId="TOC3">
    <w:name w:val="toc 3"/>
    <w:basedOn w:val="Normal"/>
    <w:next w:val="Normal"/>
    <w:autoRedefine/>
    <w:semiHidden/>
    <w:rsid w:val="00634E46"/>
    <w:pPr>
      <w:tabs>
        <w:tab w:val="right" w:leader="dot" w:pos="10195"/>
      </w:tabs>
      <w:ind w:left="567"/>
    </w:pPr>
    <w:rPr>
      <w:iCs/>
    </w:rPr>
  </w:style>
  <w:style w:type="character" w:styleId="Hyperlink">
    <w:name w:val="Hyperlink"/>
    <w:rsid w:val="000D3251"/>
    <w:rPr>
      <w:color w:val="0000FF"/>
      <w:u w:val="single"/>
    </w:rPr>
  </w:style>
  <w:style w:type="character" w:customStyle="1" w:styleId="af1">
    <w:name w:val="Руководство по заполнению"/>
    <w:rsid w:val="00FD13BC"/>
    <w:rPr>
      <w:i/>
      <w:color w:val="0000FF"/>
    </w:rPr>
  </w:style>
  <w:style w:type="paragraph" w:customStyle="1" w:styleId="af2">
    <w:name w:val="Утверждаю"/>
    <w:basedOn w:val="Normal"/>
    <w:rsid w:val="007D61FF"/>
    <w:pPr>
      <w:jc w:val="center"/>
    </w:pPr>
    <w:rPr>
      <w:sz w:val="26"/>
    </w:rPr>
  </w:style>
  <w:style w:type="paragraph" w:customStyle="1" w:styleId="af3">
    <w:name w:val="Разработчики"/>
    <w:basedOn w:val="Normal"/>
    <w:rsid w:val="008A2A36"/>
    <w:pPr>
      <w:spacing w:before="120" w:after="120"/>
    </w:pPr>
  </w:style>
  <w:style w:type="paragraph" w:customStyle="1" w:styleId="3">
    <w:name w:val="Приложение 3"/>
    <w:basedOn w:val="Normal"/>
    <w:rsid w:val="00DC3F07"/>
    <w:pPr>
      <w:numPr>
        <w:ilvl w:val="2"/>
        <w:numId w:val="5"/>
      </w:numPr>
      <w:spacing w:line="360" w:lineRule="auto"/>
    </w:pPr>
    <w:rPr>
      <w:sz w:val="26"/>
    </w:rPr>
  </w:style>
  <w:style w:type="paragraph" w:customStyle="1" w:styleId="2">
    <w:name w:val="Приложение 2"/>
    <w:basedOn w:val="Normal"/>
    <w:rsid w:val="00DC3F07"/>
    <w:pPr>
      <w:numPr>
        <w:ilvl w:val="1"/>
        <w:numId w:val="5"/>
      </w:numPr>
      <w:spacing w:line="360" w:lineRule="auto"/>
    </w:pPr>
    <w:rPr>
      <w:sz w:val="26"/>
    </w:rPr>
  </w:style>
  <w:style w:type="paragraph" w:customStyle="1" w:styleId="4">
    <w:name w:val="Приложение 4"/>
    <w:basedOn w:val="Normal"/>
    <w:rsid w:val="00DC3F07"/>
    <w:pPr>
      <w:numPr>
        <w:ilvl w:val="3"/>
        <w:numId w:val="5"/>
      </w:numPr>
      <w:spacing w:line="360" w:lineRule="auto"/>
    </w:pPr>
    <w:rPr>
      <w:sz w:val="26"/>
    </w:rPr>
  </w:style>
  <w:style w:type="paragraph" w:customStyle="1" w:styleId="af4">
    <w:name w:val="Дата введения в действие"/>
    <w:basedOn w:val="BodyText"/>
    <w:next w:val="BodyText"/>
    <w:rsid w:val="00527E4C"/>
    <w:pPr>
      <w:spacing w:before="240" w:after="240"/>
      <w:ind w:firstLine="0"/>
      <w:jc w:val="right"/>
    </w:pPr>
  </w:style>
  <w:style w:type="character" w:customStyle="1" w:styleId="af5">
    <w:name w:val="Полужирный"/>
    <w:rsid w:val="00CE7341"/>
    <w:rPr>
      <w:b/>
    </w:rPr>
  </w:style>
  <w:style w:type="paragraph" w:styleId="ListNumber3">
    <w:name w:val="List Number 3"/>
    <w:basedOn w:val="BodyText"/>
    <w:rsid w:val="00CE7341"/>
    <w:pPr>
      <w:numPr>
        <w:numId w:val="11"/>
      </w:numPr>
    </w:pPr>
  </w:style>
  <w:style w:type="paragraph" w:customStyle="1" w:styleId="a">
    <w:name w:val="Маркированный таблица"/>
    <w:basedOn w:val="a7"/>
    <w:rsid w:val="00253F60"/>
    <w:pPr>
      <w:numPr>
        <w:numId w:val="7"/>
      </w:numPr>
      <w:tabs>
        <w:tab w:val="clear" w:pos="0"/>
        <w:tab w:val="num" w:pos="360"/>
      </w:tabs>
      <w:spacing w:before="40" w:after="40" w:line="240" w:lineRule="atLeast"/>
      <w:ind w:left="0" w:firstLine="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634E46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34E46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34E46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34E46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34E46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34E46"/>
    <w:pPr>
      <w:ind w:left="1920"/>
    </w:pPr>
    <w:rPr>
      <w:sz w:val="18"/>
      <w:szCs w:val="18"/>
    </w:rPr>
  </w:style>
  <w:style w:type="character" w:customStyle="1" w:styleId="af6">
    <w:name w:val="Определение"/>
    <w:rsid w:val="0032062E"/>
    <w:rPr>
      <w:b/>
      <w:i/>
      <w:sz w:val="26"/>
      <w:szCs w:val="20"/>
    </w:rPr>
  </w:style>
  <w:style w:type="table" w:customStyle="1" w:styleId="1">
    <w:name w:val="Сетка Таблицы 1"/>
    <w:basedOn w:val="TableGrid"/>
    <w:rsid w:val="00253F60"/>
    <w:tblPr>
      <w:tblInd w:w="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</w:style>
  <w:style w:type="character" w:customStyle="1" w:styleId="af7">
    <w:name w:val="Примечание"/>
    <w:rsid w:val="00D00D23"/>
    <w:rPr>
      <w:spacing w:val="26"/>
      <w:sz w:val="22"/>
    </w:rPr>
  </w:style>
  <w:style w:type="paragraph" w:customStyle="1" w:styleId="13">
    <w:name w:val="Текст таблицы 13"/>
    <w:basedOn w:val="a7"/>
    <w:rsid w:val="004A6A29"/>
    <w:pPr>
      <w:spacing w:before="120" w:after="120"/>
    </w:pPr>
    <w:rPr>
      <w:sz w:val="26"/>
    </w:rPr>
  </w:style>
  <w:style w:type="paragraph" w:styleId="FootnoteText">
    <w:name w:val="footnote text"/>
    <w:basedOn w:val="Normal"/>
    <w:semiHidden/>
    <w:rsid w:val="00002DFC"/>
    <w:pPr>
      <w:spacing w:after="120" w:line="240" w:lineRule="atLeast"/>
      <w:ind w:left="720"/>
    </w:pPr>
    <w:rPr>
      <w:sz w:val="20"/>
      <w:szCs w:val="20"/>
    </w:rPr>
  </w:style>
  <w:style w:type="character" w:styleId="FootnoteReference">
    <w:name w:val="footnote reference"/>
    <w:semiHidden/>
    <w:rsid w:val="00002DFC"/>
    <w:rPr>
      <w:vertAlign w:val="superscript"/>
    </w:rPr>
  </w:style>
  <w:style w:type="character" w:styleId="PageNumber">
    <w:name w:val="page number"/>
    <w:rsid w:val="00E95200"/>
    <w:rPr>
      <w:rFonts w:ascii="Times New Roman" w:hAnsi="Times New Roman"/>
      <w:sz w:val="22"/>
    </w:rPr>
  </w:style>
  <w:style w:type="paragraph" w:customStyle="1" w:styleId="af8">
    <w:name w:val="Примечание абзац"/>
    <w:basedOn w:val="BodyText"/>
    <w:rsid w:val="00D00D23"/>
    <w:rPr>
      <w:sz w:val="22"/>
    </w:rPr>
  </w:style>
  <w:style w:type="paragraph" w:customStyle="1" w:styleId="a2">
    <w:name w:val="Вложенный список"/>
    <w:basedOn w:val="BodyText"/>
    <w:rsid w:val="00E546C2"/>
    <w:pPr>
      <w:numPr>
        <w:numId w:val="8"/>
      </w:numPr>
      <w:spacing w:after="120" w:line="240" w:lineRule="atLeast"/>
      <w:jc w:val="left"/>
    </w:pPr>
    <w:rPr>
      <w:sz w:val="20"/>
      <w:lang w:eastAsia="ru-RU"/>
    </w:rPr>
  </w:style>
  <w:style w:type="paragraph" w:styleId="ListBullet3">
    <w:name w:val="List Bullet 3"/>
    <w:basedOn w:val="Normal"/>
    <w:rsid w:val="008A68C4"/>
    <w:pPr>
      <w:numPr>
        <w:numId w:val="9"/>
      </w:numPr>
      <w:spacing w:after="120" w:line="240" w:lineRule="atLeast"/>
    </w:pPr>
    <w:rPr>
      <w:sz w:val="20"/>
      <w:szCs w:val="20"/>
    </w:rPr>
  </w:style>
  <w:style w:type="paragraph" w:customStyle="1" w:styleId="20">
    <w:name w:val="Продолжение приложения 2"/>
    <w:basedOn w:val="Normal"/>
    <w:next w:val="BodyText"/>
    <w:rsid w:val="00615BB5"/>
    <w:pPr>
      <w:pageBreakBefore/>
      <w:numPr>
        <w:ilvl w:val="8"/>
        <w:numId w:val="5"/>
      </w:numPr>
      <w:spacing w:after="240" w:line="360" w:lineRule="auto"/>
      <w:jc w:val="center"/>
    </w:pPr>
    <w:rPr>
      <w:b/>
      <w:i/>
      <w:sz w:val="26"/>
      <w:lang w:eastAsia="en-US"/>
    </w:rPr>
  </w:style>
  <w:style w:type="paragraph" w:customStyle="1" w:styleId="af9">
    <w:name w:val="Бланк"/>
    <w:basedOn w:val="BodyText"/>
    <w:rsid w:val="00187D5D"/>
    <w:pPr>
      <w:spacing w:after="240" w:line="240" w:lineRule="auto"/>
      <w:ind w:firstLine="0"/>
      <w:jc w:val="center"/>
    </w:pPr>
    <w:rPr>
      <w:b/>
    </w:rPr>
  </w:style>
  <w:style w:type="paragraph" w:customStyle="1" w:styleId="afa">
    <w:name w:val="Обращение"/>
    <w:basedOn w:val="BodyText"/>
    <w:rsid w:val="00187D5D"/>
    <w:pPr>
      <w:spacing w:before="720" w:after="240" w:line="240" w:lineRule="auto"/>
      <w:ind w:firstLine="0"/>
      <w:jc w:val="center"/>
    </w:pPr>
  </w:style>
  <w:style w:type="paragraph" w:customStyle="1" w:styleId="130">
    <w:name w:val="Заголовок таблицы 13"/>
    <w:basedOn w:val="a9"/>
    <w:rsid w:val="004A6A29"/>
    <w:rPr>
      <w:sz w:val="26"/>
    </w:rPr>
  </w:style>
  <w:style w:type="paragraph" w:customStyle="1" w:styleId="afb">
    <w:name w:val="Предисловие"/>
    <w:basedOn w:val="ae"/>
    <w:rsid w:val="00BF3DBE"/>
  </w:style>
  <w:style w:type="character" w:customStyle="1" w:styleId="afc">
    <w:name w:val="Примечания текст"/>
    <w:rsid w:val="0032062E"/>
    <w:rPr>
      <w:sz w:val="22"/>
    </w:rPr>
  </w:style>
  <w:style w:type="paragraph" w:customStyle="1" w:styleId="afd">
    <w:name w:val="Стиль Название документа + не все прописные"/>
    <w:basedOn w:val="ab"/>
    <w:rsid w:val="001D6737"/>
    <w:rPr>
      <w:bCs/>
      <w:caps w:val="0"/>
    </w:rPr>
  </w:style>
  <w:style w:type="character" w:customStyle="1" w:styleId="BodyTextChar">
    <w:name w:val="Body Text Char"/>
    <w:link w:val="BodyText"/>
    <w:rsid w:val="00CE29ED"/>
    <w:rPr>
      <w:sz w:val="26"/>
      <w:lang w:val="ru-RU" w:eastAsia="en-US" w:bidi="ar-SA"/>
    </w:rPr>
  </w:style>
  <w:style w:type="paragraph" w:customStyle="1" w:styleId="a1">
    <w:name w:val="Списко ссылок"/>
    <w:basedOn w:val="a7"/>
    <w:rsid w:val="00AB1F3A"/>
    <w:pPr>
      <w:numPr>
        <w:numId w:val="16"/>
      </w:numPr>
    </w:pPr>
  </w:style>
  <w:style w:type="paragraph" w:styleId="BalloonText">
    <w:name w:val="Balloon Text"/>
    <w:basedOn w:val="Normal"/>
    <w:link w:val="BalloonTextChar"/>
    <w:rsid w:val="00873A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73A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7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ision\&#1055;&#1088;&#1086;&#1077;&#1082;&#1090;&#1099;%20&#1053;&#1044;&#1050;-&#1052;&#1072;&#1093;&#1086;&#1090;&#1082;&#1080;&#1085;\&#1064;&#1072;&#1073;&#1083;&#1086;&#1085;&#1099;%20&#1076;&#1086;&#1082;&#1091;&#1084;&#1077;&#1085;&#1090;&#1086;&#1074;\&#1057;&#1074;&#1086;&#1076;&#1085;&#1099;&#1081;%20&#1086;&#1090;&#1095;&#1077;&#1090;\&#1064;&#1072;&#1073;&#1083;&#1086;&#1085;.&#1057;&#1074;&#1086;&#1076;&#1085;&#1099;&#1081;%20&#1086;&#1090;&#1095;&#1077;&#1090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Шаблон.Сводный отчет</Template>
  <TotalTime>0</TotalTime>
  <Pages>1</Pages>
  <Words>3210</Words>
  <Characters>18298</Characters>
  <Application>Microsoft Office Word</Application>
  <DocSecurity>4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Публичное акционерное общество «Корпорация «Иркут»</vt:lpstr>
    </vt:vector>
  </TitlesOfParts>
  <Company/>
  <LinksUpToDate>false</LinksUpToDate>
  <CharactersWithSpaces>21466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Публичное акционерное общество «Корпорация «Иркут»</dc:title>
  <dc:subject/>
  <dc:creator>irina.bastrykina</dc:creator>
  <cp:keywords/>
  <dc:description/>
  <cp:lastModifiedBy>cloudconvert_1</cp:lastModifiedBy>
  <cp:revision>2</cp:revision>
  <cp:lastPrinted>2019-07-04T13:46:00Z</cp:lastPrinted>
  <dcterms:created xsi:type="dcterms:W3CDTF">2025-12-16T11:00:00Z</dcterms:created>
  <dcterms:modified xsi:type="dcterms:W3CDTF">2025-12-16T11:00:00Z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 документа">
    <vt:lpwstr>&lt;Обозначение документа&gt;</vt:lpwstr>
  </property>
</Properties>
</file>